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C97" w:rsidRDefault="000B3C9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1850065</wp:posOffset>
                </wp:positionH>
                <wp:positionV relativeFrom="paragraph">
                  <wp:posOffset>116959</wp:posOffset>
                </wp:positionV>
                <wp:extent cx="1411177" cy="372140"/>
                <wp:effectExtent l="0" t="0" r="17780" b="2794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177" cy="37214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3C97" w:rsidRPr="00DB08EC" w:rsidRDefault="00344931" w:rsidP="000B3C9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B08E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Assessment</w:t>
                            </w:r>
                            <w:r w:rsidR="00DB08EC" w:rsidRPr="00DB08E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3" o:spid="_x0000_s1026" style="position:absolute;margin-left:145.65pt;margin-top:9.2pt;width:111.1pt;height:29.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" fillcolor="#f2f2f2 [3052]" strokecolor="black [3213]" strokeweight="1pt">
                <v:stroke joinstyle="miter"/>
                <v:textbox>
                  <w:txbxContent>
                    <w:p w:rsidR="000B3C97" w:rsidRPr="00DB08EC" w:rsidRDefault="00344931" w:rsidP="000B3C97">
                      <w:pPr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DB08EC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Assessment</w:t>
                      </w:r>
                      <w:r w:rsidR="00DB08EC" w:rsidRPr="00DB08EC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3676650</wp:posOffset>
                </wp:positionH>
                <wp:positionV relativeFrom="paragraph">
                  <wp:posOffset>-635</wp:posOffset>
                </wp:positionV>
                <wp:extent cx="2990850" cy="6000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3C97" w:rsidRPr="000B3C97" w:rsidRDefault="000B3C97" w:rsidP="000B3C97">
                            <w:pPr>
                              <w:rPr>
                                <w:color w:val="000000" w:themeColor="text1"/>
                              </w:rPr>
                            </w:pPr>
                            <w:r w:rsidRPr="000B3C97">
                              <w:rPr>
                                <w:color w:val="000000" w:themeColor="text1"/>
                              </w:rPr>
                              <w:t>Name: _____________________</w:t>
                            </w:r>
                            <w:r>
                              <w:rPr>
                                <w:color w:val="000000" w:themeColor="text1"/>
                              </w:rPr>
                              <w:t>_____________</w:t>
                            </w:r>
                          </w:p>
                          <w:p w:rsidR="000B3C97" w:rsidRPr="000B3C97" w:rsidRDefault="000B3C97" w:rsidP="000B3C97">
                            <w:pPr>
                              <w:rPr>
                                <w:color w:val="000000" w:themeColor="text1"/>
                              </w:rPr>
                            </w:pPr>
                            <w:r w:rsidRPr="000B3C97">
                              <w:rPr>
                                <w:color w:val="000000" w:themeColor="text1"/>
                              </w:rPr>
                              <w:t>Date: _____________________</w:t>
                            </w:r>
                            <w:r>
                              <w:rPr>
                                <w:color w:val="000000" w:themeColor="text1"/>
                              </w:rPr>
                              <w:t>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7" style="position:absolute;margin-left:289.5pt;margin-top:-.05pt;width:235.5pt;height:47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" filled="f" stroked="f" strokeweight="1pt">
                <v:textbox>
                  <w:txbxContent>
                    <w:p w:rsidR="000B3C97" w:rsidRPr="000B3C97" w:rsidRDefault="000B3C97" w:rsidP="000B3C97">
                      <w:pPr>
                        <w:rPr>
                          <w:color w:val="000000" w:themeColor="text1"/>
                        </w:rPr>
                      </w:pPr>
                      <w:r w:rsidRPr="000B3C97">
                        <w:rPr>
                          <w:color w:val="000000" w:themeColor="text1"/>
                        </w:rPr>
                        <w:t>Name: _____________________</w:t>
                      </w:r>
                      <w:r>
                        <w:rPr>
                          <w:color w:val="000000" w:themeColor="text1"/>
                        </w:rPr>
                        <w:t>_____________</w:t>
                      </w:r>
                    </w:p>
                    <w:p w:rsidR="000B3C97" w:rsidRPr="000B3C97" w:rsidRDefault="000B3C97" w:rsidP="000B3C97">
                      <w:pPr>
                        <w:rPr>
                          <w:color w:val="000000" w:themeColor="text1"/>
                        </w:rPr>
                      </w:pPr>
                      <w:r w:rsidRPr="000B3C97">
                        <w:rPr>
                          <w:color w:val="000000" w:themeColor="text1"/>
                        </w:rPr>
                        <w:t>Date: _____________________</w:t>
                      </w:r>
                      <w:r>
                        <w:rPr>
                          <w:color w:val="000000" w:themeColor="text1"/>
                        </w:rPr>
                        <w:t>______________</w:t>
                      </w:r>
                    </w:p>
                  </w:txbxContent>
                </v:textbox>
              </v:rect>
            </w:pict>
          </mc:Fallback>
        </mc:AlternateContent>
      </w:r>
      <w:r w:rsidRPr="000406A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404E65" wp14:editId="480C3096">
                <wp:simplePos x="0" y="0"/>
                <wp:positionH relativeFrom="margin">
                  <wp:posOffset>560705</wp:posOffset>
                </wp:positionH>
                <wp:positionV relativeFrom="paragraph">
                  <wp:posOffset>-47625</wp:posOffset>
                </wp:positionV>
                <wp:extent cx="3276600" cy="1323439"/>
                <wp:effectExtent l="0" t="0" r="0" b="0"/>
                <wp:wrapNone/>
                <wp:docPr id="5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132343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0B3C97" w:rsidRPr="000B3C97" w:rsidRDefault="000B3C97" w:rsidP="000B3C9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Bradley Hand ITC" w:hAnsi="Bradley Hand ITC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0B3C97">
                              <w:rPr>
                                <w:rFonts w:ascii="Bradley Hand ITC" w:hAnsi="Bradley Hand ITC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English </w:t>
                            </w:r>
                          </w:p>
                          <w:p w:rsidR="000B3C97" w:rsidRPr="000B3C97" w:rsidRDefault="000B3C97" w:rsidP="000B3C9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36"/>
                                <w:szCs w:val="36"/>
                              </w:rPr>
                            </w:pPr>
                            <w:r w:rsidRPr="000B3C97">
                              <w:rPr>
                                <w:rFonts w:ascii="Bradley Hand ITC" w:hAnsi="Bradley Hand ITC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Department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404E65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8" type="#_x0000_t202" style="position:absolute;margin-left:44.15pt;margin-top:-3.75pt;width:258pt;height:104.2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" filled="f" stroked="f">
                <v:textbox style="mso-fit-shape-to-text:t">
                  <w:txbxContent>
                    <w:p w:rsidR="000B3C97" w:rsidRPr="000B3C97" w:rsidRDefault="000B3C97" w:rsidP="000B3C97">
                      <w:pPr>
                        <w:pStyle w:val="NormalWeb"/>
                        <w:spacing w:before="0" w:beforeAutospacing="0" w:after="0" w:afterAutospacing="0"/>
                        <w:rPr>
                          <w:rFonts w:ascii="Bradley Hand ITC" w:hAnsi="Bradley Hand ITC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 w:rsidRPr="000B3C97">
                        <w:rPr>
                          <w:rFonts w:ascii="Bradley Hand ITC" w:hAnsi="Bradley Hand ITC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English </w:t>
                      </w:r>
                    </w:p>
                    <w:p w:rsidR="000B3C97" w:rsidRPr="000B3C97" w:rsidRDefault="000B3C97" w:rsidP="000B3C97">
                      <w:pPr>
                        <w:pStyle w:val="NormalWeb"/>
                        <w:spacing w:before="0" w:beforeAutospacing="0" w:after="0" w:afterAutospacing="0"/>
                        <w:rPr>
                          <w:sz w:val="36"/>
                          <w:szCs w:val="36"/>
                        </w:rPr>
                      </w:pPr>
                      <w:r w:rsidRPr="000B3C97">
                        <w:rPr>
                          <w:rFonts w:ascii="Bradley Hand ITC" w:hAnsi="Bradley Hand ITC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Department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406A1"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717795A2" wp14:editId="13B46E3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1025" cy="523875"/>
            <wp:effectExtent l="0" t="0" r="9525" b="9525"/>
            <wp:wrapTight wrapText="bothSides">
              <wp:wrapPolygon edited="0">
                <wp:start x="0" y="0"/>
                <wp:lineTo x="0" y="21207"/>
                <wp:lineTo x="21246" y="21207"/>
                <wp:lineTo x="21246" y="4713"/>
                <wp:lineTo x="18413" y="0"/>
                <wp:lineTo x="0" y="0"/>
              </wp:wrapPolygon>
            </wp:wrapTight>
            <wp:docPr id="4" name="Picture 3" descr="http://ww2.valdosta.edu/~mdbarfield/pileofbooks2.png">
              <a:hlinkClick xmlns:a="http://schemas.openxmlformats.org/drawingml/2006/main" r:id="rId5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http://ww2.valdosta.edu/~mdbarfield/pileofbooks2.png">
                      <a:hlinkClick r:id="rId5"/>
                    </pic:cNvPr>
                    <pic:cNvPicPr/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3C97" w:rsidRPr="000B3C97" w:rsidRDefault="00D3001D" w:rsidP="000B3C97">
      <w:r>
        <w:rPr>
          <w:noProof/>
          <w:lang w:eastAsia="en-GB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266871</wp:posOffset>
            </wp:positionV>
            <wp:extent cx="6503035" cy="8660130"/>
            <wp:effectExtent l="0" t="0" r="0" b="7620"/>
            <wp:wrapTight wrapText="bothSides">
              <wp:wrapPolygon edited="0">
                <wp:start x="0" y="0"/>
                <wp:lineTo x="0" y="21571"/>
                <wp:lineTo x="21514" y="21571"/>
                <wp:lineTo x="21514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3035" cy="866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3C97" w:rsidRDefault="000B3C97" w:rsidP="000B3C97"/>
    <w:p w:rsidR="00D3001D" w:rsidRDefault="000B3C97" w:rsidP="00D3001D">
      <w:pPr>
        <w:tabs>
          <w:tab w:val="left" w:pos="1245"/>
        </w:tabs>
      </w:pPr>
      <w:r>
        <w:tab/>
      </w:r>
    </w:p>
    <w:p w:rsidR="00D3001D" w:rsidRDefault="00D3001D" w:rsidP="000B3C97">
      <w:pPr>
        <w:tabs>
          <w:tab w:val="left" w:pos="2025"/>
        </w:tabs>
      </w:pP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P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P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P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P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0B3C97" w:rsidRDefault="000B3C97" w:rsidP="000B3C97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lastRenderedPageBreak/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Pr="000B3C97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Pr="000B3C97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Pr="000B3C97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Pr="000B3C97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Pr="000B3C97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lastRenderedPageBreak/>
        <w:t>_______________________________________________________________________________________________</w:t>
      </w:r>
    </w:p>
    <w:p w:rsidR="00763128" w:rsidRPr="000B3C97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Pr="000B3C97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Pr="000B3C97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763128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D3001D" w:rsidRDefault="00D3001D" w:rsidP="00D3001D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D3001D" w:rsidRDefault="00D3001D" w:rsidP="00D3001D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D3001D" w:rsidRPr="000B3C97" w:rsidRDefault="00D3001D" w:rsidP="00D3001D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D3001D" w:rsidRDefault="00D3001D" w:rsidP="00D3001D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D3001D" w:rsidRDefault="00D3001D" w:rsidP="00D3001D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D3001D" w:rsidRDefault="00D3001D" w:rsidP="00D3001D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D3001D" w:rsidRDefault="00D3001D" w:rsidP="00D3001D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D3001D" w:rsidRPr="000B3C97" w:rsidRDefault="00D3001D" w:rsidP="00D3001D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D3001D" w:rsidRDefault="00D3001D" w:rsidP="00D3001D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D3001D" w:rsidRDefault="00D3001D" w:rsidP="00D3001D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D3001D" w:rsidRDefault="00D3001D" w:rsidP="00D3001D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D3001D" w:rsidRDefault="00D3001D" w:rsidP="00D3001D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D3001D" w:rsidRPr="000B3C97" w:rsidRDefault="00D3001D" w:rsidP="00D3001D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D3001D" w:rsidRDefault="00D3001D" w:rsidP="00D3001D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D3001D" w:rsidRDefault="00D3001D" w:rsidP="00D3001D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D3001D" w:rsidRDefault="00D3001D" w:rsidP="00D3001D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D3001D" w:rsidRDefault="00D3001D" w:rsidP="00D3001D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D3001D" w:rsidRPr="000B3C97" w:rsidRDefault="00D3001D" w:rsidP="00D3001D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D3001D" w:rsidRDefault="00D3001D" w:rsidP="00D3001D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D3001D" w:rsidRDefault="00D3001D" w:rsidP="00D3001D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lastRenderedPageBreak/>
        <w:t>_______________________________________________________________________________________________</w:t>
      </w:r>
    </w:p>
    <w:p w:rsidR="001758E6" w:rsidRPr="000B3C97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Pr="000B3C97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Pr="000B3C97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Pr="000B3C97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Pr="000B3C97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Pr="000B3C97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Pr="000B3C97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1758E6" w:rsidRDefault="001758E6" w:rsidP="001758E6">
      <w:pPr>
        <w:tabs>
          <w:tab w:val="left" w:pos="2025"/>
        </w:tabs>
      </w:pPr>
      <w:r>
        <w:t>_______________________________________________________________________________________________</w:t>
      </w:r>
    </w:p>
    <w:p w:rsidR="00763128" w:rsidRDefault="00763128" w:rsidP="000B3C97">
      <w:pPr>
        <w:tabs>
          <w:tab w:val="left" w:pos="2025"/>
        </w:tabs>
      </w:pPr>
      <w:bookmarkStart w:id="0" w:name="_GoBack"/>
      <w:bookmarkEnd w:id="0"/>
    </w:p>
    <w:sectPr w:rsidR="00763128" w:rsidSect="000B3C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DD1612"/>
    <w:multiLevelType w:val="hybridMultilevel"/>
    <w:tmpl w:val="55DC6644"/>
    <w:lvl w:ilvl="0" w:tplc="0E147AC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2513FF"/>
    <w:multiLevelType w:val="hybridMultilevel"/>
    <w:tmpl w:val="BCAA77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C97"/>
    <w:rsid w:val="00043ECC"/>
    <w:rsid w:val="000B3C97"/>
    <w:rsid w:val="001758E6"/>
    <w:rsid w:val="002D72D3"/>
    <w:rsid w:val="00344931"/>
    <w:rsid w:val="00763128"/>
    <w:rsid w:val="008E6827"/>
    <w:rsid w:val="00AB2469"/>
    <w:rsid w:val="00BE0412"/>
    <w:rsid w:val="00D3001D"/>
    <w:rsid w:val="00DB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EA0FEB-6EF8-4967-B7C4-F32EFB8B7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3C9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AB24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cid:image001.png@01CF74E7.FDD55E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google.co.uk/url?sa=i&amp;rct=j&amp;q=pile%20of%20books%20cartoon&amp;source=images&amp;cd=&amp;cad=rja&amp;uact=8&amp;docid=8Xsg75w-Klpm8M&amp;tbnid=hoBTeUPYqQk-KM:&amp;ved=0CAUQjRw&amp;url=http://www.valdosta.edu/~mdbarfield/topic.html&amp;ei=IF97U6DfGo2o0AWzoICoDw&amp;bvm=bv.67229260,d.ZWU&amp;psig=AFQjCNFhvXbw_YDaUQQoun-Weva28_Qv9w&amp;ust=140068058696297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49FDFCFC</Template>
  <TotalTime>46</TotalTime>
  <Pages>6</Pages>
  <Words>1936</Words>
  <Characters>11036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Oakwood School</Company>
  <LinksUpToDate>false</LinksUpToDate>
  <CharactersWithSpaces>12947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 S Woodward</dc:creator>
  <cp:keywords/>
  <dc:description/>
  <cp:lastModifiedBy>Miss S Woodward</cp:lastModifiedBy>
  <cp:revision>4</cp:revision>
  <dcterms:created xsi:type="dcterms:W3CDTF">2018-06-11T13:31:00Z</dcterms:created>
  <dcterms:modified xsi:type="dcterms:W3CDTF">2019-04-04T12:06:00Z</dcterms:modified>
</cp:coreProperties>
</file>