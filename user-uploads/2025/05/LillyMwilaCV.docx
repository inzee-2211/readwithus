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DC4B" w14:textId="765A588D" w:rsidR="00CE2D13" w:rsidRPr="00EF7187" w:rsidRDefault="00EF7187" w:rsidP="00972EC1">
      <w:pPr>
        <w:pStyle w:val="ContactInformation"/>
        <w:rPr>
          <w:b/>
          <w:bCs/>
          <w:sz w:val="44"/>
          <w:szCs w:val="44"/>
        </w:rPr>
      </w:pPr>
      <w:r w:rsidRPr="00EF7187">
        <w:rPr>
          <w:b/>
          <w:bCs/>
          <w:sz w:val="44"/>
          <w:szCs w:val="44"/>
        </w:rPr>
        <w:t xml:space="preserve">Lilly </w:t>
      </w:r>
    </w:p>
    <w:p w14:paraId="4F9AF8FB" w14:textId="0473E6AE" w:rsidR="00EF7187" w:rsidRPr="00EF7187" w:rsidRDefault="00EF7187" w:rsidP="00972EC1">
      <w:pPr>
        <w:pStyle w:val="ContactInformation"/>
        <w:rPr>
          <w:b/>
          <w:bCs/>
          <w:sz w:val="44"/>
          <w:szCs w:val="44"/>
        </w:rPr>
      </w:pPr>
      <w:r w:rsidRPr="00EF7187">
        <w:rPr>
          <w:b/>
          <w:bCs/>
          <w:sz w:val="44"/>
          <w:szCs w:val="44"/>
        </w:rPr>
        <w:t xml:space="preserve">Mwila </w:t>
      </w:r>
    </w:p>
    <w:p w14:paraId="733026F9" w14:textId="28A26876" w:rsidR="00CE2D13" w:rsidRDefault="00EF7187">
      <w:pPr>
        <w:pStyle w:val="ContactInformation"/>
      </w:pPr>
      <w:r>
        <w:t>21 Duncan Avenue, Otley, LS21 3L</w:t>
      </w:r>
      <w:r>
        <w:t xml:space="preserve">N | 07821360777 | </w:t>
      </w:r>
      <w:hyperlink r:id="rId7" w:history="1">
        <w:r w:rsidR="00FD4985" w:rsidRPr="00110EE0">
          <w:rPr>
            <w:rStyle w:val="Hyperlink"/>
          </w:rPr>
          <w:t>Lillyexplore@gmail.com</w:t>
        </w:r>
      </w:hyperlink>
      <w:r w:rsidR="00FD4985">
        <w:t xml:space="preserve"> </w:t>
      </w:r>
    </w:p>
    <w:p w14:paraId="195416B8" w14:textId="77777777" w:rsidR="00CE2D13" w:rsidRDefault="00CE5D98">
      <w:pPr>
        <w:pStyle w:val="Heading1"/>
      </w:pPr>
      <w:sdt>
        <w:sdtPr>
          <w:id w:val="-819804518"/>
          <w:placeholder>
            <w:docPart w:val="43D9A3F28D86CF4F982088DC610F0B01"/>
          </w:placeholder>
          <w:temporary/>
          <w:showingPlcHdr/>
          <w15:appearance w15:val="hidden"/>
        </w:sdtPr>
        <w:sdtEndPr/>
        <w:sdtContent>
          <w:r w:rsidR="00972EC1">
            <w:rPr>
              <w:lang w:val="en-GB" w:bidi="en-GB"/>
            </w:rPr>
            <w:t>Skills Summary</w:t>
          </w:r>
        </w:sdtContent>
      </w:sdt>
    </w:p>
    <w:p w14:paraId="49F858D9" w14:textId="1FADF179" w:rsidR="00CE2D13" w:rsidRDefault="00EF7187" w:rsidP="00EF7187">
      <w:pPr>
        <w:pStyle w:val="ListParagraph"/>
        <w:numPr>
          <w:ilvl w:val="0"/>
          <w:numId w:val="11"/>
        </w:numPr>
        <w:spacing w:after="180"/>
      </w:pPr>
      <w:r>
        <w:t xml:space="preserve">I have completed basic first aid and CPR training </w:t>
      </w:r>
    </w:p>
    <w:p w14:paraId="2345A44C" w14:textId="4B371169" w:rsidR="00EF7187" w:rsidRDefault="00EF7187" w:rsidP="00EF7187">
      <w:pPr>
        <w:pStyle w:val="ListParagraph"/>
        <w:numPr>
          <w:ilvl w:val="0"/>
          <w:numId w:val="11"/>
        </w:numPr>
        <w:spacing w:after="180"/>
      </w:pPr>
      <w:r>
        <w:t xml:space="preserve">I am a very approachable, friendly individual </w:t>
      </w:r>
    </w:p>
    <w:p w14:paraId="1A562E5F" w14:textId="7254FC5B" w:rsidR="00EF7187" w:rsidRDefault="00EF7187" w:rsidP="00EF7187">
      <w:pPr>
        <w:pStyle w:val="ListParagraph"/>
        <w:numPr>
          <w:ilvl w:val="0"/>
          <w:numId w:val="11"/>
        </w:numPr>
        <w:spacing w:after="180"/>
      </w:pPr>
      <w:r>
        <w:t xml:space="preserve">I am a determined individual, skilled at overcoming barriers and problems </w:t>
      </w:r>
    </w:p>
    <w:p w14:paraId="6BF8CEE6" w14:textId="552E805C" w:rsidR="00EF7187" w:rsidRDefault="00EF7187" w:rsidP="00EF7187">
      <w:pPr>
        <w:pStyle w:val="ListParagraph"/>
        <w:numPr>
          <w:ilvl w:val="0"/>
          <w:numId w:val="11"/>
        </w:numPr>
        <w:spacing w:after="180"/>
      </w:pPr>
      <w:r>
        <w:t xml:space="preserve">I am great in group environments and individual tasks </w:t>
      </w:r>
    </w:p>
    <w:p w14:paraId="1F712213" w14:textId="4AC69B81" w:rsidR="00EF7187" w:rsidRDefault="00EF7187" w:rsidP="00EF7187">
      <w:pPr>
        <w:pStyle w:val="ListParagraph"/>
        <w:numPr>
          <w:ilvl w:val="0"/>
          <w:numId w:val="11"/>
        </w:numPr>
        <w:spacing w:after="180"/>
      </w:pPr>
      <w:r>
        <w:t xml:space="preserve">I am very reliable and punctual </w:t>
      </w:r>
    </w:p>
    <w:p w14:paraId="57756C06" w14:textId="77777777" w:rsidR="00CE2D13" w:rsidRDefault="00CE5D98">
      <w:pPr>
        <w:pStyle w:val="Heading1"/>
      </w:pPr>
      <w:sdt>
        <w:sdtPr>
          <w:id w:val="-1150367223"/>
          <w:placeholder>
            <w:docPart w:val="258DE067B77D7B4F9B753044694DBF9A"/>
          </w:placeholder>
          <w:temporary/>
          <w:showingPlcHdr/>
          <w15:appearance w15:val="hidden"/>
        </w:sdtPr>
        <w:sdtEndPr/>
        <w:sdtContent>
          <w:r w:rsidR="00972EC1">
            <w:rPr>
              <w:lang w:val="en-GB" w:bidi="en-GB"/>
            </w:rPr>
            <w:t>Education</w:t>
          </w:r>
        </w:sdtContent>
      </w:sdt>
    </w:p>
    <w:p w14:paraId="4EBE114C" w14:textId="07687E1F" w:rsidR="00CE2D13" w:rsidRDefault="00EF7187">
      <w:pPr>
        <w:pStyle w:val="Heading2"/>
      </w:pPr>
      <w:r>
        <w:t>Prince Henry’s Grammar School Specialist Language College, Otley</w:t>
      </w:r>
      <w:r w:rsidR="00FD4985">
        <w:t>, GCSEs,</w:t>
      </w:r>
      <w:r>
        <w:t xml:space="preserve"> 2017-2022</w:t>
      </w:r>
    </w:p>
    <w:p w14:paraId="6CAA78C2" w14:textId="55CF0684" w:rsidR="00CE2D13" w:rsidRDefault="00EF7187">
      <w:r>
        <w:t>I achieved 8 GCSEs all at grade 5 or higher with a 6 in Mathematics, English, business and combined science, a 7 in history and 5s in French and Drama</w:t>
      </w:r>
    </w:p>
    <w:p w14:paraId="4C93E13A" w14:textId="62238314" w:rsidR="00EF7187" w:rsidRDefault="00EF7187" w:rsidP="00EF7187">
      <w:pPr>
        <w:pStyle w:val="Heading2"/>
      </w:pPr>
      <w:r>
        <w:t>Prince Henry’s Grammar School Specialist Language College, Otle</w:t>
      </w:r>
      <w:r w:rsidR="00FD4985">
        <w:t>y, A-Levels,</w:t>
      </w:r>
      <w:r>
        <w:t xml:space="preserve"> 202</w:t>
      </w:r>
      <w:r>
        <w:t>2-2024</w:t>
      </w:r>
    </w:p>
    <w:p w14:paraId="1A0812C0" w14:textId="5BB554B1" w:rsidR="00EF7187" w:rsidRDefault="00EF7187" w:rsidP="00EF7187">
      <w:r>
        <w:t xml:space="preserve">I passed </w:t>
      </w:r>
      <w:proofErr w:type="gramStart"/>
      <w:r>
        <w:t>all of</w:t>
      </w:r>
      <w:proofErr w:type="gramEnd"/>
      <w:r>
        <w:t xml:space="preserve"> my A-levels, </w:t>
      </w:r>
      <w:r w:rsidR="00FD4985">
        <w:t>achieving</w:t>
      </w:r>
      <w:r>
        <w:t xml:space="preserve"> a B in Business, </w:t>
      </w:r>
      <w:r w:rsidR="00FD4985">
        <w:t xml:space="preserve">a C in Law and a D in History </w:t>
      </w:r>
    </w:p>
    <w:p w14:paraId="22684938" w14:textId="6E947ECB" w:rsidR="00FD4985" w:rsidRDefault="00FD4985" w:rsidP="00FD4985">
      <w:pPr>
        <w:pStyle w:val="Heading2"/>
      </w:pPr>
      <w:r>
        <w:t>Prince Henry’s Grammar School Specialist Language College, Otley</w:t>
      </w:r>
      <w:r>
        <w:t>, A-Levels,</w:t>
      </w:r>
      <w:r>
        <w:t xml:space="preserve"> 202</w:t>
      </w:r>
      <w:r>
        <w:t>3-2024</w:t>
      </w:r>
    </w:p>
    <w:p w14:paraId="2C64644B" w14:textId="65CDDBAB" w:rsidR="00FD4985" w:rsidRPr="00EF7187" w:rsidRDefault="00FD4985" w:rsidP="00EF7187">
      <w:r>
        <w:t>Certificate of Personal Effectiveness – Pass. I completed and passed an ASDAN Level 3 course which helped me develop a multitude of skills, such as leadership skills and project management, and overcome several tasks and difficulties about my future.</w:t>
      </w:r>
    </w:p>
    <w:p w14:paraId="567EF513" w14:textId="6D63D282" w:rsidR="00FD4985" w:rsidRDefault="00FD4985" w:rsidP="00FD4985">
      <w:pPr>
        <w:pStyle w:val="Heading2"/>
      </w:pPr>
      <w:r>
        <w:t>University of Aberdeen, Aberdeen, Bachelor of Arts, Current-2028</w:t>
      </w:r>
    </w:p>
    <w:p w14:paraId="3198C394" w14:textId="714DD517" w:rsidR="00EF7187" w:rsidRDefault="00FD4985">
      <w:r>
        <w:t xml:space="preserve">I am currently enrolled at the University of Aberdeen studying Scottish law with English Law </w:t>
      </w:r>
    </w:p>
    <w:p w14:paraId="41DF3A4B" w14:textId="77777777" w:rsidR="006E4F03" w:rsidRDefault="006E4F03">
      <w:pPr>
        <w:pStyle w:val="Heading1"/>
      </w:pPr>
    </w:p>
    <w:p w14:paraId="52D81C96" w14:textId="77777777" w:rsidR="006E4F03" w:rsidRDefault="006E4F03">
      <w:pPr>
        <w:pStyle w:val="Heading1"/>
      </w:pPr>
    </w:p>
    <w:p w14:paraId="3167F290" w14:textId="77777777" w:rsidR="006E4F03" w:rsidRDefault="006E4F03">
      <w:pPr>
        <w:pStyle w:val="Heading1"/>
      </w:pPr>
    </w:p>
    <w:p w14:paraId="25446EFA" w14:textId="77777777" w:rsidR="006E4F03" w:rsidRDefault="006E4F03">
      <w:pPr>
        <w:pStyle w:val="Heading1"/>
      </w:pPr>
    </w:p>
    <w:p w14:paraId="4B40F577" w14:textId="77777777" w:rsidR="006E4F03" w:rsidRDefault="006E4F03">
      <w:pPr>
        <w:pStyle w:val="Heading1"/>
      </w:pPr>
    </w:p>
    <w:p w14:paraId="5C4C4EF7" w14:textId="77777777" w:rsidR="006E4F03" w:rsidRDefault="006E4F03">
      <w:pPr>
        <w:pStyle w:val="Heading1"/>
      </w:pPr>
    </w:p>
    <w:p w14:paraId="62E796BF" w14:textId="1615C5A7" w:rsidR="00CE2D13" w:rsidRDefault="00CE5D98">
      <w:pPr>
        <w:pStyle w:val="Heading1"/>
      </w:pPr>
      <w:sdt>
        <w:sdtPr>
          <w:id w:val="617349259"/>
          <w:placeholder>
            <w:docPart w:val="05C31E56B17DCA4CB92D44C4E2034431"/>
          </w:placeholder>
          <w:temporary/>
          <w:showingPlcHdr/>
          <w15:appearance w15:val="hidden"/>
        </w:sdtPr>
        <w:sdtEndPr/>
        <w:sdtContent>
          <w:r w:rsidR="00972EC1">
            <w:rPr>
              <w:lang w:val="en-GB" w:bidi="en-GB"/>
            </w:rPr>
            <w:t>Experience</w:t>
          </w:r>
        </w:sdtContent>
      </w:sdt>
    </w:p>
    <w:p w14:paraId="698F095B" w14:textId="576E4F1A" w:rsidR="00CE2D13" w:rsidRDefault="00FD4985">
      <w:pPr>
        <w:pStyle w:val="Heading2"/>
      </w:pPr>
      <w:r>
        <w:t xml:space="preserve">Prince Henry’s Grammar School, Otley </w:t>
      </w:r>
    </w:p>
    <w:p w14:paraId="2F66DE72" w14:textId="7011D1CA" w:rsidR="00CE2D13" w:rsidRDefault="006E4F03">
      <w:pPr>
        <w:pStyle w:val="Heading3"/>
      </w:pPr>
      <w:r>
        <w:t>Volunteer Coach 04/2022 to 06/2024</w:t>
      </w:r>
    </w:p>
    <w:p w14:paraId="58ADDB94" w14:textId="77777777" w:rsidR="006E4F03" w:rsidRPr="006E4F03" w:rsidRDefault="006E4F03" w:rsidP="006E4F03">
      <w:pPr>
        <w:pStyle w:val="Heading3"/>
        <w:numPr>
          <w:ilvl w:val="0"/>
          <w:numId w:val="12"/>
        </w:numPr>
        <w:rPr>
          <w:lang w:val="en-GB"/>
        </w:rPr>
      </w:pPr>
      <w:r w:rsidRPr="006E4F03">
        <w:rPr>
          <w:lang w:val="en-GB"/>
        </w:rPr>
        <w:t>During my time in Year 11 and throughout sixth form, I volunteered to coach a range of different year groups from Year 7 to Year 10 in sports such as netball, football, rounders, and other sports that ran after school.</w:t>
      </w:r>
    </w:p>
    <w:p w14:paraId="6E0472B9" w14:textId="764C8DD7" w:rsidR="006E4F03" w:rsidRPr="006E4F03" w:rsidRDefault="006E4F03" w:rsidP="006E4F03">
      <w:pPr>
        <w:pStyle w:val="Heading3"/>
        <w:numPr>
          <w:ilvl w:val="0"/>
          <w:numId w:val="12"/>
        </w:numPr>
        <w:rPr>
          <w:lang w:val="en-GB"/>
        </w:rPr>
      </w:pPr>
      <w:r w:rsidRPr="006E4F03">
        <w:rPr>
          <w:lang w:val="en-GB"/>
        </w:rPr>
        <w:t>Doing this has helped me to develop a large variety of skills, such as my leadership skills, as I had to be able to teach children ranging from 11 to 15 the different skills required to improve in their sports, as well as helping me learn how to effectively manage and deal with challenging situations I may have faced from individuals. It also helped me improve and develop my organisation skills, as I would have to spend time creating a weekly lesson plan, which helped me to better understand what the groups needed to focus on for that week or the previous week.</w:t>
      </w:r>
    </w:p>
    <w:p w14:paraId="015F8859" w14:textId="77777777" w:rsidR="006E4F03" w:rsidRDefault="006E4F03" w:rsidP="006E4F03">
      <w:pPr>
        <w:pStyle w:val="Heading2"/>
      </w:pPr>
      <w:r>
        <w:t xml:space="preserve">Prince Henry’s Grammar School, Otley </w:t>
      </w:r>
    </w:p>
    <w:p w14:paraId="2B35AACE" w14:textId="274B1208" w:rsidR="006E4F03" w:rsidRPr="006E4F03" w:rsidRDefault="006E4F03" w:rsidP="006E4F03">
      <w:r>
        <w:t>Food bank volunteer 08/2023 to 12/2023</w:t>
      </w:r>
    </w:p>
    <w:p w14:paraId="2FDDB102" w14:textId="77777777" w:rsidR="006E4F03" w:rsidRPr="006E4F03" w:rsidRDefault="006E4F03" w:rsidP="006E4F03">
      <w:pPr>
        <w:numPr>
          <w:ilvl w:val="0"/>
          <w:numId w:val="13"/>
        </w:numPr>
        <w:rPr>
          <w:lang w:val="en-GB"/>
        </w:rPr>
      </w:pPr>
      <w:r w:rsidRPr="006E4F03">
        <w:rPr>
          <w:lang w:val="en-GB"/>
        </w:rPr>
        <w:t>As part of my ASDAN course, I participated in a Christmas food bank appeal for our local food bank. As part of this, we had to plan multiple aspects of the appeal, such as the marketing to be able to gather donations, the timings, and the drop-off of donations.</w:t>
      </w:r>
    </w:p>
    <w:p w14:paraId="66DC742A" w14:textId="77777777" w:rsidR="006E4F03" w:rsidRPr="006E4F03" w:rsidRDefault="006E4F03" w:rsidP="006E4F03">
      <w:pPr>
        <w:numPr>
          <w:ilvl w:val="0"/>
          <w:numId w:val="13"/>
        </w:numPr>
        <w:rPr>
          <w:lang w:val="en-GB"/>
        </w:rPr>
      </w:pPr>
      <w:r w:rsidRPr="006E4F03">
        <w:rPr>
          <w:lang w:val="en-GB"/>
        </w:rPr>
        <w:t>For this food bank appeal, my key role was to chair all the group meetings and discussions, where I created weekly agendas for the group to understand the various tasks that needed to be completed for the project to run smoothly. This role in this project helped to improve and develop my organisation skills, as I spent a considerable amount of time with the group and individually, determining which tasks were most urgent and top priority. Additionally, I developed my communication and management abilities, as well as further enhancing my teamwork skills.</w:t>
      </w:r>
    </w:p>
    <w:p w14:paraId="364D3155" w14:textId="77777777" w:rsidR="006E4F03" w:rsidRDefault="006E4F03" w:rsidP="006E4F03">
      <w:pPr>
        <w:pStyle w:val="Heading2"/>
      </w:pPr>
      <w:r>
        <w:t xml:space="preserve">Prince Henry’s Grammar School, Otley </w:t>
      </w:r>
    </w:p>
    <w:p w14:paraId="37AFB6D0" w14:textId="0721EE91" w:rsidR="006E4F03" w:rsidRDefault="006E4F03" w:rsidP="006E4F03">
      <w:pPr>
        <w:rPr>
          <w:lang w:val="en-GB"/>
        </w:rPr>
      </w:pPr>
      <w:r>
        <w:rPr>
          <w:lang w:val="en-GB"/>
        </w:rPr>
        <w:t>Peer Mentor 08/2022 to 04/2023</w:t>
      </w:r>
    </w:p>
    <w:p w14:paraId="78F6015C" w14:textId="77777777" w:rsidR="006E4F03" w:rsidRPr="006E4F03" w:rsidRDefault="006E4F03" w:rsidP="006E4F03">
      <w:pPr>
        <w:numPr>
          <w:ilvl w:val="0"/>
          <w:numId w:val="14"/>
        </w:numPr>
        <w:rPr>
          <w:lang w:val="en-GB"/>
        </w:rPr>
      </w:pPr>
      <w:r w:rsidRPr="006E4F03">
        <w:rPr>
          <w:lang w:val="en-GB"/>
        </w:rPr>
        <w:t>As a peer mentor, I worked with a Year 7 girl in my school on a weekly basis, caught up with her, and helped her with her relationships with friends and managing her schoolwork. Additionally, I assisted her in engaging with activities designed to build confidence in uncomfortable or stressful situations, offered advice on making new friends, and suggested activities and ideas to help her step out of her comfort zone, bit by bit.</w:t>
      </w:r>
    </w:p>
    <w:p w14:paraId="109F1B2A" w14:textId="77777777" w:rsidR="006E4F03" w:rsidRPr="006E4F03" w:rsidRDefault="006E4F03" w:rsidP="006E4F03">
      <w:pPr>
        <w:numPr>
          <w:ilvl w:val="0"/>
          <w:numId w:val="14"/>
        </w:numPr>
        <w:rPr>
          <w:lang w:val="en-GB"/>
        </w:rPr>
      </w:pPr>
      <w:r w:rsidRPr="006E4F03">
        <w:rPr>
          <w:lang w:val="en-GB"/>
        </w:rPr>
        <w:t>Doing this helped me to develop my personal skills, as I had to determine how to teach her to adapt to different situations she might have struggled with, as well as help her to find coping mechanisms for these challenging circumstances she might have encountered.</w:t>
      </w:r>
    </w:p>
    <w:p w14:paraId="4A7F06A2" w14:textId="77777777" w:rsidR="006E4F03" w:rsidRDefault="006E4F03" w:rsidP="006E4F03">
      <w:pPr>
        <w:rPr>
          <w:lang w:val="en-GB"/>
        </w:rPr>
      </w:pPr>
    </w:p>
    <w:p w14:paraId="4E985B9F" w14:textId="2AD0558F" w:rsidR="006E4F03" w:rsidRDefault="006E4F03" w:rsidP="006E4F03">
      <w:pPr>
        <w:pStyle w:val="Heading2"/>
      </w:pPr>
      <w:r>
        <w:lastRenderedPageBreak/>
        <w:t>The Wall of Entertainment, London</w:t>
      </w:r>
    </w:p>
    <w:p w14:paraId="30510C38" w14:textId="312880FC" w:rsidR="006E4F03" w:rsidRDefault="006E4F03" w:rsidP="006E4F03">
      <w:pPr>
        <w:rPr>
          <w:lang w:val="en-GB"/>
        </w:rPr>
      </w:pPr>
      <w:r>
        <w:rPr>
          <w:lang w:val="en-GB"/>
        </w:rPr>
        <w:t>Production Assistant 07/2023 to 07/2023</w:t>
      </w:r>
    </w:p>
    <w:p w14:paraId="69BC9FFB" w14:textId="77777777" w:rsidR="006E4F03" w:rsidRPr="006E4F03" w:rsidRDefault="006E4F03" w:rsidP="006E4F03">
      <w:pPr>
        <w:numPr>
          <w:ilvl w:val="0"/>
          <w:numId w:val="15"/>
        </w:numPr>
        <w:rPr>
          <w:lang w:val="en-GB"/>
        </w:rPr>
      </w:pPr>
      <w:r w:rsidRPr="006E4F03">
        <w:rPr>
          <w:lang w:val="en-GB"/>
        </w:rPr>
        <w:t>During my work experience placement, I worked alongside the Managing Director of the production company.</w:t>
      </w:r>
    </w:p>
    <w:p w14:paraId="04523F46" w14:textId="77777777" w:rsidR="006E4F03" w:rsidRPr="006E4F03" w:rsidRDefault="006E4F03" w:rsidP="006E4F03">
      <w:pPr>
        <w:numPr>
          <w:ilvl w:val="0"/>
          <w:numId w:val="15"/>
        </w:numPr>
        <w:rPr>
          <w:lang w:val="en-GB"/>
        </w:rPr>
      </w:pPr>
      <w:r w:rsidRPr="006E4F03">
        <w:rPr>
          <w:lang w:val="en-GB"/>
        </w:rPr>
        <w:t xml:space="preserve">I did </w:t>
      </w:r>
      <w:proofErr w:type="gramStart"/>
      <w:r w:rsidRPr="006E4F03">
        <w:rPr>
          <w:lang w:val="en-GB"/>
        </w:rPr>
        <w:t>a number of</w:t>
      </w:r>
      <w:proofErr w:type="gramEnd"/>
      <w:r w:rsidRPr="006E4F03">
        <w:rPr>
          <w:lang w:val="en-GB"/>
        </w:rPr>
        <w:t xml:space="preserve"> different jobs, such as being a runner on set, shadowing the post-production team, and helping draft ideas for scripts and content.</w:t>
      </w:r>
    </w:p>
    <w:p w14:paraId="7CF70935" w14:textId="61CCEA96" w:rsidR="006E4F03" w:rsidRPr="006E4F03" w:rsidRDefault="006E4F03" w:rsidP="006E4F03">
      <w:pPr>
        <w:numPr>
          <w:ilvl w:val="0"/>
          <w:numId w:val="15"/>
        </w:numPr>
        <w:rPr>
          <w:lang w:val="en-GB"/>
        </w:rPr>
      </w:pPr>
      <w:r w:rsidRPr="006E4F03">
        <w:rPr>
          <w:lang w:val="en-GB"/>
        </w:rPr>
        <w:t>This work experience helped me to advance my creative skills, as well as improve my ability to work under pressure, as there were multiple tasks that had to be done in a day within certain times. It also helped me to improve my adaptability to environments, as I was able to develop my understanding of the TV industry and learn new skills and terminology, which helped me to better understand the jobs I was asked to do.</w:t>
      </w:r>
    </w:p>
    <w:p w14:paraId="320F30CE" w14:textId="77777777" w:rsidR="00CE2D13" w:rsidRDefault="00CE5D98">
      <w:pPr>
        <w:pStyle w:val="Heading1"/>
      </w:pPr>
      <w:sdt>
        <w:sdtPr>
          <w:id w:val="250401295"/>
          <w:placeholder>
            <w:docPart w:val="72B9C2F826C110478AD6DFE9796C2FD3"/>
          </w:placeholder>
          <w:temporary/>
          <w:showingPlcHdr/>
          <w15:appearance w15:val="hidden"/>
        </w:sdtPr>
        <w:sdtEndPr/>
        <w:sdtContent>
          <w:r w:rsidR="00972EC1">
            <w:rPr>
              <w:lang w:val="en-GB" w:bidi="en-GB"/>
            </w:rPr>
            <w:t>Awards and Acknowledgements</w:t>
          </w:r>
        </w:sdtContent>
      </w:sdt>
    </w:p>
    <w:p w14:paraId="0BD0125A" w14:textId="77777777" w:rsidR="00CE2D13" w:rsidRDefault="00CE5D98">
      <w:pPr>
        <w:pStyle w:val="Heading2"/>
      </w:pPr>
      <w:sdt>
        <w:sdtPr>
          <w:id w:val="-122928538"/>
          <w:placeholder>
            <w:docPart w:val="5E53285F886F8749B4FF76DD1CEE8B50"/>
          </w:placeholder>
          <w:temporary/>
          <w:showingPlcHdr/>
          <w15:appearance w15:val="hidden"/>
        </w:sdtPr>
        <w:sdtEndPr/>
        <w:sdtContent>
          <w:r w:rsidR="00972EC1">
            <w:rPr>
              <w:lang w:val="en-GB" w:bidi="en-GB"/>
            </w:rPr>
            <w:t>Type of Award/Award Description</w:t>
          </w:r>
        </w:sdtContent>
      </w:sdt>
    </w:p>
    <w:p w14:paraId="485CAD0F" w14:textId="38DD7671" w:rsidR="00CE2D13" w:rsidRDefault="006E4F03" w:rsidP="006E4F03">
      <w:pPr>
        <w:pStyle w:val="ListParagraph"/>
        <w:numPr>
          <w:ilvl w:val="0"/>
          <w:numId w:val="16"/>
        </w:numPr>
      </w:pPr>
      <w:r>
        <w:t>I have coached kids aged 12 to 15 in a variety of sports including but not limited to: netball, football and rounders, helping them to improve their abilities and skills in the different sports as well as allowing me to improve my leadership and planning skills</w:t>
      </w:r>
    </w:p>
    <w:p w14:paraId="48EDF43C" w14:textId="1ABCF547" w:rsidR="006E4F03" w:rsidRDefault="00CE5D98" w:rsidP="006E4F03">
      <w:pPr>
        <w:pStyle w:val="ListParagraph"/>
        <w:numPr>
          <w:ilvl w:val="0"/>
          <w:numId w:val="16"/>
        </w:numPr>
      </w:pPr>
      <w:r>
        <w:t xml:space="preserve">During my time in Sixth Form I had a role as an Events Co-Ordinator, my job included helping to plan student council events, fundraisers as well as just general planning of how best to approach and tackle any difficulties in planning and logistics within our school. </w:t>
      </w:r>
    </w:p>
    <w:sectPr w:rsidR="006E4F03">
      <w:headerReference w:type="default" r:id="rId8"/>
      <w:footerReference w:type="default" r:id="rId9"/>
      <w:headerReference w:type="first" r:id="rId10"/>
      <w:pgSz w:w="11907" w:h="16839" w:code="9"/>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E55A" w14:textId="77777777" w:rsidR="00EF7187" w:rsidRDefault="00EF7187">
      <w:pPr>
        <w:spacing w:after="0" w:line="240" w:lineRule="auto"/>
      </w:pPr>
      <w:r>
        <w:separator/>
      </w:r>
    </w:p>
  </w:endnote>
  <w:endnote w:type="continuationSeparator" w:id="0">
    <w:p w14:paraId="0B6F74F1" w14:textId="77777777" w:rsidR="00EF7187" w:rsidRDefault="00EF7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164D08ED" w14:textId="77777777" w:rsidR="00CE2D13" w:rsidRDefault="00972EC1">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0</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6D28D" w14:textId="77777777" w:rsidR="00EF7187" w:rsidRDefault="00EF7187">
      <w:pPr>
        <w:spacing w:after="0" w:line="240" w:lineRule="auto"/>
      </w:pPr>
      <w:r>
        <w:separator/>
      </w:r>
    </w:p>
  </w:footnote>
  <w:footnote w:type="continuationSeparator" w:id="0">
    <w:p w14:paraId="767CC71E" w14:textId="77777777" w:rsidR="00EF7187" w:rsidRDefault="00EF7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6D3E" w14:textId="77777777" w:rsidR="00CE2D13" w:rsidRDefault="00972EC1">
    <w:pPr>
      <w:pStyle w:val="Header"/>
    </w:pPr>
    <w:r>
      <w:rPr>
        <w:noProof/>
        <w:lang w:eastAsia="zh-CN" w:bidi="he-IL"/>
      </w:rPr>
      <mc:AlternateContent>
        <mc:Choice Requires="wpg">
          <w:drawing>
            <wp:anchor distT="0" distB="0" distL="114300" distR="114300" simplePos="0" relativeHeight="251661312" behindDoc="0" locked="0" layoutInCell="1" allowOverlap="1" wp14:anchorId="35478BBA" wp14:editId="14C8272E">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14C3805C"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447A" w14:textId="77777777" w:rsidR="00CE2D13" w:rsidRDefault="00972EC1">
    <w:pPr>
      <w:pStyle w:val="Header"/>
    </w:pPr>
    <w:r>
      <w:rPr>
        <w:noProof/>
        <w:lang w:eastAsia="zh-CN" w:bidi="he-IL"/>
      </w:rPr>
      <mc:AlternateContent>
        <mc:Choice Requires="wpg">
          <w:drawing>
            <wp:anchor distT="0" distB="0" distL="114300" distR="114300" simplePos="0" relativeHeight="251663360" behindDoc="0" locked="0" layoutInCell="1" allowOverlap="1" wp14:anchorId="5D93C38F" wp14:editId="08C23977">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20A48328"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7D64C5"/>
    <w:multiLevelType w:val="multilevel"/>
    <w:tmpl w:val="267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46718"/>
    <w:multiLevelType w:val="hybridMultilevel"/>
    <w:tmpl w:val="46F21F84"/>
    <w:lvl w:ilvl="0" w:tplc="3CDC0FE0">
      <w:start w:val="21"/>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091928"/>
    <w:multiLevelType w:val="multilevel"/>
    <w:tmpl w:val="760C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025AF"/>
    <w:multiLevelType w:val="multilevel"/>
    <w:tmpl w:val="E464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B5D94"/>
    <w:multiLevelType w:val="multilevel"/>
    <w:tmpl w:val="792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2394F"/>
    <w:multiLevelType w:val="hybridMultilevel"/>
    <w:tmpl w:val="1794F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705730">
    <w:abstractNumId w:val="9"/>
  </w:num>
  <w:num w:numId="2" w16cid:durableId="1107382879">
    <w:abstractNumId w:val="7"/>
  </w:num>
  <w:num w:numId="3" w16cid:durableId="1614243221">
    <w:abstractNumId w:val="6"/>
  </w:num>
  <w:num w:numId="4" w16cid:durableId="635724462">
    <w:abstractNumId w:val="5"/>
  </w:num>
  <w:num w:numId="5" w16cid:durableId="2064979316">
    <w:abstractNumId w:val="4"/>
  </w:num>
  <w:num w:numId="6" w16cid:durableId="1406299679">
    <w:abstractNumId w:val="8"/>
  </w:num>
  <w:num w:numId="7" w16cid:durableId="1936553727">
    <w:abstractNumId w:val="3"/>
  </w:num>
  <w:num w:numId="8" w16cid:durableId="1568491189">
    <w:abstractNumId w:val="2"/>
  </w:num>
  <w:num w:numId="9" w16cid:durableId="390470508">
    <w:abstractNumId w:val="1"/>
  </w:num>
  <w:num w:numId="10" w16cid:durableId="408381686">
    <w:abstractNumId w:val="0"/>
  </w:num>
  <w:num w:numId="11" w16cid:durableId="595942526">
    <w:abstractNumId w:val="11"/>
  </w:num>
  <w:num w:numId="12" w16cid:durableId="68891111">
    <w:abstractNumId w:val="14"/>
  </w:num>
  <w:num w:numId="13" w16cid:durableId="1223105242">
    <w:abstractNumId w:val="10"/>
  </w:num>
  <w:num w:numId="14" w16cid:durableId="726995436">
    <w:abstractNumId w:val="13"/>
  </w:num>
  <w:num w:numId="15" w16cid:durableId="2044935667">
    <w:abstractNumId w:val="12"/>
  </w:num>
  <w:num w:numId="16" w16cid:durableId="11672885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87"/>
    <w:rsid w:val="006022B2"/>
    <w:rsid w:val="006E4F03"/>
    <w:rsid w:val="008D3CE8"/>
    <w:rsid w:val="00972EC1"/>
    <w:rsid w:val="00CE2D13"/>
    <w:rsid w:val="00CE5D98"/>
    <w:rsid w:val="00EF7187"/>
    <w:rsid w:val="00FD498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B1C8D"/>
  <w15:chartTrackingRefBased/>
  <w15:docId w15:val="{9AF0A4AB-E997-6F43-9B46-1993C28D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rmation">
    <w:name w:val="Contact Information"/>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styleId="Hyperlink">
    <w:name w:val="Hyperlink"/>
    <w:basedOn w:val="DefaultParagraphFont"/>
    <w:uiPriority w:val="99"/>
    <w:unhideWhenUsed/>
    <w:rsid w:val="00FD4985"/>
    <w:rPr>
      <w:color w:val="3D859C" w:themeColor="hyperlink"/>
      <w:u w:val="single"/>
    </w:rPr>
  </w:style>
  <w:style w:type="character" w:styleId="UnresolvedMention">
    <w:name w:val="Unresolved Mention"/>
    <w:basedOn w:val="DefaultParagraphFont"/>
    <w:uiPriority w:val="99"/>
    <w:semiHidden/>
    <w:unhideWhenUsed/>
    <w:rsid w:val="00FD4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6306">
      <w:bodyDiv w:val="1"/>
      <w:marLeft w:val="0"/>
      <w:marRight w:val="0"/>
      <w:marTop w:val="0"/>
      <w:marBottom w:val="0"/>
      <w:divBdr>
        <w:top w:val="none" w:sz="0" w:space="0" w:color="auto"/>
        <w:left w:val="none" w:sz="0" w:space="0" w:color="auto"/>
        <w:bottom w:val="none" w:sz="0" w:space="0" w:color="auto"/>
        <w:right w:val="none" w:sz="0" w:space="0" w:color="auto"/>
      </w:divBdr>
      <w:divsChild>
        <w:div w:id="1955164642">
          <w:marLeft w:val="0"/>
          <w:marRight w:val="0"/>
          <w:marTop w:val="0"/>
          <w:marBottom w:val="0"/>
          <w:divBdr>
            <w:top w:val="none" w:sz="0" w:space="0" w:color="auto"/>
            <w:left w:val="none" w:sz="0" w:space="0" w:color="auto"/>
            <w:bottom w:val="none" w:sz="0" w:space="0" w:color="auto"/>
            <w:right w:val="none" w:sz="0" w:space="0" w:color="auto"/>
          </w:divBdr>
        </w:div>
        <w:div w:id="68427755">
          <w:marLeft w:val="0"/>
          <w:marRight w:val="0"/>
          <w:marTop w:val="0"/>
          <w:marBottom w:val="0"/>
          <w:divBdr>
            <w:top w:val="none" w:sz="0" w:space="0" w:color="auto"/>
            <w:left w:val="none" w:sz="0" w:space="0" w:color="auto"/>
            <w:bottom w:val="none" w:sz="0" w:space="0" w:color="auto"/>
            <w:right w:val="none" w:sz="0" w:space="0" w:color="auto"/>
          </w:divBdr>
        </w:div>
      </w:divsChild>
    </w:div>
    <w:div w:id="253520241">
      <w:bodyDiv w:val="1"/>
      <w:marLeft w:val="0"/>
      <w:marRight w:val="0"/>
      <w:marTop w:val="0"/>
      <w:marBottom w:val="0"/>
      <w:divBdr>
        <w:top w:val="none" w:sz="0" w:space="0" w:color="auto"/>
        <w:left w:val="none" w:sz="0" w:space="0" w:color="auto"/>
        <w:bottom w:val="none" w:sz="0" w:space="0" w:color="auto"/>
        <w:right w:val="none" w:sz="0" w:space="0" w:color="auto"/>
      </w:divBdr>
      <w:divsChild>
        <w:div w:id="1556312184">
          <w:marLeft w:val="0"/>
          <w:marRight w:val="0"/>
          <w:marTop w:val="0"/>
          <w:marBottom w:val="0"/>
          <w:divBdr>
            <w:top w:val="none" w:sz="0" w:space="0" w:color="auto"/>
            <w:left w:val="none" w:sz="0" w:space="0" w:color="auto"/>
            <w:bottom w:val="none" w:sz="0" w:space="0" w:color="auto"/>
            <w:right w:val="none" w:sz="0" w:space="0" w:color="auto"/>
          </w:divBdr>
        </w:div>
        <w:div w:id="1198664299">
          <w:marLeft w:val="0"/>
          <w:marRight w:val="0"/>
          <w:marTop w:val="0"/>
          <w:marBottom w:val="0"/>
          <w:divBdr>
            <w:top w:val="none" w:sz="0" w:space="0" w:color="auto"/>
            <w:left w:val="none" w:sz="0" w:space="0" w:color="auto"/>
            <w:bottom w:val="none" w:sz="0" w:space="0" w:color="auto"/>
            <w:right w:val="none" w:sz="0" w:space="0" w:color="auto"/>
          </w:divBdr>
        </w:div>
        <w:div w:id="1659530685">
          <w:marLeft w:val="0"/>
          <w:marRight w:val="0"/>
          <w:marTop w:val="0"/>
          <w:marBottom w:val="0"/>
          <w:divBdr>
            <w:top w:val="none" w:sz="0" w:space="0" w:color="auto"/>
            <w:left w:val="none" w:sz="0" w:space="0" w:color="auto"/>
            <w:bottom w:val="none" w:sz="0" w:space="0" w:color="auto"/>
            <w:right w:val="none" w:sz="0" w:space="0" w:color="auto"/>
          </w:divBdr>
        </w:div>
      </w:divsChild>
    </w:div>
    <w:div w:id="387994649">
      <w:bodyDiv w:val="1"/>
      <w:marLeft w:val="0"/>
      <w:marRight w:val="0"/>
      <w:marTop w:val="0"/>
      <w:marBottom w:val="0"/>
      <w:divBdr>
        <w:top w:val="none" w:sz="0" w:space="0" w:color="auto"/>
        <w:left w:val="none" w:sz="0" w:space="0" w:color="auto"/>
        <w:bottom w:val="none" w:sz="0" w:space="0" w:color="auto"/>
        <w:right w:val="none" w:sz="0" w:space="0" w:color="auto"/>
      </w:divBdr>
      <w:divsChild>
        <w:div w:id="1139344190">
          <w:marLeft w:val="0"/>
          <w:marRight w:val="0"/>
          <w:marTop w:val="0"/>
          <w:marBottom w:val="0"/>
          <w:divBdr>
            <w:top w:val="none" w:sz="0" w:space="0" w:color="auto"/>
            <w:left w:val="none" w:sz="0" w:space="0" w:color="auto"/>
            <w:bottom w:val="none" w:sz="0" w:space="0" w:color="auto"/>
            <w:right w:val="none" w:sz="0" w:space="0" w:color="auto"/>
          </w:divBdr>
        </w:div>
        <w:div w:id="1769930943">
          <w:marLeft w:val="0"/>
          <w:marRight w:val="0"/>
          <w:marTop w:val="0"/>
          <w:marBottom w:val="0"/>
          <w:divBdr>
            <w:top w:val="none" w:sz="0" w:space="0" w:color="auto"/>
            <w:left w:val="none" w:sz="0" w:space="0" w:color="auto"/>
            <w:bottom w:val="none" w:sz="0" w:space="0" w:color="auto"/>
            <w:right w:val="none" w:sz="0" w:space="0" w:color="auto"/>
          </w:divBdr>
        </w:div>
      </w:divsChild>
    </w:div>
    <w:div w:id="452135831">
      <w:bodyDiv w:val="1"/>
      <w:marLeft w:val="0"/>
      <w:marRight w:val="0"/>
      <w:marTop w:val="0"/>
      <w:marBottom w:val="0"/>
      <w:divBdr>
        <w:top w:val="none" w:sz="0" w:space="0" w:color="auto"/>
        <w:left w:val="none" w:sz="0" w:space="0" w:color="auto"/>
        <w:bottom w:val="none" w:sz="0" w:space="0" w:color="auto"/>
        <w:right w:val="none" w:sz="0" w:space="0" w:color="auto"/>
      </w:divBdr>
      <w:divsChild>
        <w:div w:id="779954176">
          <w:marLeft w:val="0"/>
          <w:marRight w:val="0"/>
          <w:marTop w:val="0"/>
          <w:marBottom w:val="0"/>
          <w:divBdr>
            <w:top w:val="none" w:sz="0" w:space="0" w:color="auto"/>
            <w:left w:val="none" w:sz="0" w:space="0" w:color="auto"/>
            <w:bottom w:val="none" w:sz="0" w:space="0" w:color="auto"/>
            <w:right w:val="none" w:sz="0" w:space="0" w:color="auto"/>
          </w:divBdr>
        </w:div>
        <w:div w:id="708578219">
          <w:marLeft w:val="0"/>
          <w:marRight w:val="0"/>
          <w:marTop w:val="0"/>
          <w:marBottom w:val="0"/>
          <w:divBdr>
            <w:top w:val="none" w:sz="0" w:space="0" w:color="auto"/>
            <w:left w:val="none" w:sz="0" w:space="0" w:color="auto"/>
            <w:bottom w:val="none" w:sz="0" w:space="0" w:color="auto"/>
            <w:right w:val="none" w:sz="0" w:space="0" w:color="auto"/>
          </w:divBdr>
        </w:div>
      </w:divsChild>
    </w:div>
    <w:div w:id="685327748">
      <w:bodyDiv w:val="1"/>
      <w:marLeft w:val="0"/>
      <w:marRight w:val="0"/>
      <w:marTop w:val="0"/>
      <w:marBottom w:val="0"/>
      <w:divBdr>
        <w:top w:val="none" w:sz="0" w:space="0" w:color="auto"/>
        <w:left w:val="none" w:sz="0" w:space="0" w:color="auto"/>
        <w:bottom w:val="none" w:sz="0" w:space="0" w:color="auto"/>
        <w:right w:val="none" w:sz="0" w:space="0" w:color="auto"/>
      </w:divBdr>
      <w:divsChild>
        <w:div w:id="249587269">
          <w:marLeft w:val="0"/>
          <w:marRight w:val="0"/>
          <w:marTop w:val="0"/>
          <w:marBottom w:val="0"/>
          <w:divBdr>
            <w:top w:val="none" w:sz="0" w:space="0" w:color="auto"/>
            <w:left w:val="none" w:sz="0" w:space="0" w:color="auto"/>
            <w:bottom w:val="none" w:sz="0" w:space="0" w:color="auto"/>
            <w:right w:val="none" w:sz="0" w:space="0" w:color="auto"/>
          </w:divBdr>
        </w:div>
        <w:div w:id="180897038">
          <w:marLeft w:val="0"/>
          <w:marRight w:val="0"/>
          <w:marTop w:val="0"/>
          <w:marBottom w:val="0"/>
          <w:divBdr>
            <w:top w:val="none" w:sz="0" w:space="0" w:color="auto"/>
            <w:left w:val="none" w:sz="0" w:space="0" w:color="auto"/>
            <w:bottom w:val="none" w:sz="0" w:space="0" w:color="auto"/>
            <w:right w:val="none" w:sz="0" w:space="0" w:color="auto"/>
          </w:divBdr>
        </w:div>
        <w:div w:id="889726966">
          <w:marLeft w:val="0"/>
          <w:marRight w:val="0"/>
          <w:marTop w:val="0"/>
          <w:marBottom w:val="0"/>
          <w:divBdr>
            <w:top w:val="none" w:sz="0" w:space="0" w:color="auto"/>
            <w:left w:val="none" w:sz="0" w:space="0" w:color="auto"/>
            <w:bottom w:val="none" w:sz="0" w:space="0" w:color="auto"/>
            <w:right w:val="none" w:sz="0" w:space="0" w:color="auto"/>
          </w:divBdr>
        </w:div>
      </w:divsChild>
    </w:div>
    <w:div w:id="1175266852">
      <w:bodyDiv w:val="1"/>
      <w:marLeft w:val="0"/>
      <w:marRight w:val="0"/>
      <w:marTop w:val="0"/>
      <w:marBottom w:val="0"/>
      <w:divBdr>
        <w:top w:val="none" w:sz="0" w:space="0" w:color="auto"/>
        <w:left w:val="none" w:sz="0" w:space="0" w:color="auto"/>
        <w:bottom w:val="none" w:sz="0" w:space="0" w:color="auto"/>
        <w:right w:val="none" w:sz="0" w:space="0" w:color="auto"/>
      </w:divBdr>
      <w:divsChild>
        <w:div w:id="589581164">
          <w:marLeft w:val="0"/>
          <w:marRight w:val="0"/>
          <w:marTop w:val="0"/>
          <w:marBottom w:val="0"/>
          <w:divBdr>
            <w:top w:val="none" w:sz="0" w:space="0" w:color="auto"/>
            <w:left w:val="none" w:sz="0" w:space="0" w:color="auto"/>
            <w:bottom w:val="none" w:sz="0" w:space="0" w:color="auto"/>
            <w:right w:val="none" w:sz="0" w:space="0" w:color="auto"/>
          </w:divBdr>
        </w:div>
        <w:div w:id="134419172">
          <w:marLeft w:val="0"/>
          <w:marRight w:val="0"/>
          <w:marTop w:val="0"/>
          <w:marBottom w:val="0"/>
          <w:divBdr>
            <w:top w:val="none" w:sz="0" w:space="0" w:color="auto"/>
            <w:left w:val="none" w:sz="0" w:space="0" w:color="auto"/>
            <w:bottom w:val="none" w:sz="0" w:space="0" w:color="auto"/>
            <w:right w:val="none" w:sz="0" w:space="0" w:color="auto"/>
          </w:divBdr>
        </w:div>
      </w:divsChild>
    </w:div>
    <w:div w:id="1254122141">
      <w:bodyDiv w:val="1"/>
      <w:marLeft w:val="0"/>
      <w:marRight w:val="0"/>
      <w:marTop w:val="0"/>
      <w:marBottom w:val="0"/>
      <w:divBdr>
        <w:top w:val="none" w:sz="0" w:space="0" w:color="auto"/>
        <w:left w:val="none" w:sz="0" w:space="0" w:color="auto"/>
        <w:bottom w:val="none" w:sz="0" w:space="0" w:color="auto"/>
        <w:right w:val="none" w:sz="0" w:space="0" w:color="auto"/>
      </w:divBdr>
      <w:divsChild>
        <w:div w:id="1567454161">
          <w:marLeft w:val="0"/>
          <w:marRight w:val="0"/>
          <w:marTop w:val="0"/>
          <w:marBottom w:val="0"/>
          <w:divBdr>
            <w:top w:val="none" w:sz="0" w:space="0" w:color="auto"/>
            <w:left w:val="none" w:sz="0" w:space="0" w:color="auto"/>
            <w:bottom w:val="none" w:sz="0" w:space="0" w:color="auto"/>
            <w:right w:val="none" w:sz="0" w:space="0" w:color="auto"/>
          </w:divBdr>
        </w:div>
        <w:div w:id="1175997691">
          <w:marLeft w:val="0"/>
          <w:marRight w:val="0"/>
          <w:marTop w:val="0"/>
          <w:marBottom w:val="0"/>
          <w:divBdr>
            <w:top w:val="none" w:sz="0" w:space="0" w:color="auto"/>
            <w:left w:val="none" w:sz="0" w:space="0" w:color="auto"/>
            <w:bottom w:val="none" w:sz="0" w:space="0" w:color="auto"/>
            <w:right w:val="none" w:sz="0" w:space="0" w:color="auto"/>
          </w:divBdr>
        </w:div>
      </w:divsChild>
    </w:div>
    <w:div w:id="1342463612">
      <w:bodyDiv w:val="1"/>
      <w:marLeft w:val="0"/>
      <w:marRight w:val="0"/>
      <w:marTop w:val="0"/>
      <w:marBottom w:val="0"/>
      <w:divBdr>
        <w:top w:val="none" w:sz="0" w:space="0" w:color="auto"/>
        <w:left w:val="none" w:sz="0" w:space="0" w:color="auto"/>
        <w:bottom w:val="none" w:sz="0" w:space="0" w:color="auto"/>
        <w:right w:val="none" w:sz="0" w:space="0" w:color="auto"/>
      </w:divBdr>
      <w:divsChild>
        <w:div w:id="153884628">
          <w:marLeft w:val="0"/>
          <w:marRight w:val="0"/>
          <w:marTop w:val="0"/>
          <w:marBottom w:val="0"/>
          <w:divBdr>
            <w:top w:val="none" w:sz="0" w:space="0" w:color="auto"/>
            <w:left w:val="none" w:sz="0" w:space="0" w:color="auto"/>
            <w:bottom w:val="none" w:sz="0" w:space="0" w:color="auto"/>
            <w:right w:val="none" w:sz="0" w:space="0" w:color="auto"/>
          </w:divBdr>
        </w:div>
        <w:div w:id="1046182979">
          <w:marLeft w:val="0"/>
          <w:marRight w:val="0"/>
          <w:marTop w:val="0"/>
          <w:marBottom w:val="0"/>
          <w:divBdr>
            <w:top w:val="none" w:sz="0" w:space="0" w:color="auto"/>
            <w:left w:val="none" w:sz="0" w:space="0" w:color="auto"/>
            <w:bottom w:val="none" w:sz="0" w:space="0" w:color="auto"/>
            <w:right w:val="none" w:sz="0" w:space="0" w:color="auto"/>
          </w:divBdr>
        </w:div>
      </w:divsChild>
    </w:div>
    <w:div w:id="1442073498">
      <w:bodyDiv w:val="1"/>
      <w:marLeft w:val="0"/>
      <w:marRight w:val="0"/>
      <w:marTop w:val="0"/>
      <w:marBottom w:val="0"/>
      <w:divBdr>
        <w:top w:val="none" w:sz="0" w:space="0" w:color="auto"/>
        <w:left w:val="none" w:sz="0" w:space="0" w:color="auto"/>
        <w:bottom w:val="none" w:sz="0" w:space="0" w:color="auto"/>
        <w:right w:val="none" w:sz="0" w:space="0" w:color="auto"/>
      </w:divBdr>
      <w:divsChild>
        <w:div w:id="816068686">
          <w:marLeft w:val="0"/>
          <w:marRight w:val="0"/>
          <w:marTop w:val="0"/>
          <w:marBottom w:val="0"/>
          <w:divBdr>
            <w:top w:val="none" w:sz="0" w:space="0" w:color="auto"/>
            <w:left w:val="none" w:sz="0" w:space="0" w:color="auto"/>
            <w:bottom w:val="none" w:sz="0" w:space="0" w:color="auto"/>
            <w:right w:val="none" w:sz="0" w:space="0" w:color="auto"/>
          </w:divBdr>
        </w:div>
        <w:div w:id="462306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illyexplore@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lymwila/Library/Containers/com.microsoft.Word/Data/Library/Application%20Support/Microsoft/Office/16.0/DTS/en-GB%7b723C7B99-EF07-8E41-A1D4-5425118B2FA8%7d/%7b36328035-ED5D-9347-B438-7D2749F46B11%7dtf1000207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D9A3F28D86CF4F982088DC610F0B01"/>
        <w:category>
          <w:name w:val="General"/>
          <w:gallery w:val="placeholder"/>
        </w:category>
        <w:types>
          <w:type w:val="bbPlcHdr"/>
        </w:types>
        <w:behaviors>
          <w:behavior w:val="content"/>
        </w:behaviors>
        <w:guid w:val="{45C108BC-475E-0D4D-BA9B-D05FC5FF45E1}"/>
      </w:docPartPr>
      <w:docPartBody>
        <w:p w:rsidR="00CD5073" w:rsidRDefault="00CD5073">
          <w:pPr>
            <w:pStyle w:val="43D9A3F28D86CF4F982088DC610F0B01"/>
          </w:pPr>
          <w:r>
            <w:rPr>
              <w:lang w:bidi="en-GB"/>
            </w:rPr>
            <w:t>Skills Summary</w:t>
          </w:r>
        </w:p>
      </w:docPartBody>
    </w:docPart>
    <w:docPart>
      <w:docPartPr>
        <w:name w:val="258DE067B77D7B4F9B753044694DBF9A"/>
        <w:category>
          <w:name w:val="General"/>
          <w:gallery w:val="placeholder"/>
        </w:category>
        <w:types>
          <w:type w:val="bbPlcHdr"/>
        </w:types>
        <w:behaviors>
          <w:behavior w:val="content"/>
        </w:behaviors>
        <w:guid w:val="{4C2A7EDE-4A48-9544-BBA1-2F77717547C8}"/>
      </w:docPartPr>
      <w:docPartBody>
        <w:p w:rsidR="00CD5073" w:rsidRDefault="00CD5073">
          <w:pPr>
            <w:pStyle w:val="258DE067B77D7B4F9B753044694DBF9A"/>
          </w:pPr>
          <w:r>
            <w:rPr>
              <w:lang w:bidi="en-GB"/>
            </w:rPr>
            <w:t>Education</w:t>
          </w:r>
        </w:p>
      </w:docPartBody>
    </w:docPart>
    <w:docPart>
      <w:docPartPr>
        <w:name w:val="05C31E56B17DCA4CB92D44C4E2034431"/>
        <w:category>
          <w:name w:val="General"/>
          <w:gallery w:val="placeholder"/>
        </w:category>
        <w:types>
          <w:type w:val="bbPlcHdr"/>
        </w:types>
        <w:behaviors>
          <w:behavior w:val="content"/>
        </w:behaviors>
        <w:guid w:val="{2391AEEC-99BA-F245-B1FE-D0E4E8500F47}"/>
      </w:docPartPr>
      <w:docPartBody>
        <w:p w:rsidR="00CD5073" w:rsidRDefault="00CD5073">
          <w:pPr>
            <w:pStyle w:val="05C31E56B17DCA4CB92D44C4E2034431"/>
          </w:pPr>
          <w:r>
            <w:rPr>
              <w:lang w:bidi="en-GB"/>
            </w:rPr>
            <w:t>Experience</w:t>
          </w:r>
        </w:p>
      </w:docPartBody>
    </w:docPart>
    <w:docPart>
      <w:docPartPr>
        <w:name w:val="72B9C2F826C110478AD6DFE9796C2FD3"/>
        <w:category>
          <w:name w:val="General"/>
          <w:gallery w:val="placeholder"/>
        </w:category>
        <w:types>
          <w:type w:val="bbPlcHdr"/>
        </w:types>
        <w:behaviors>
          <w:behavior w:val="content"/>
        </w:behaviors>
        <w:guid w:val="{482991C5-5F9A-B24D-A75C-524AF528CDE4}"/>
      </w:docPartPr>
      <w:docPartBody>
        <w:p w:rsidR="00CD5073" w:rsidRDefault="00CD5073">
          <w:pPr>
            <w:pStyle w:val="72B9C2F826C110478AD6DFE9796C2FD3"/>
          </w:pPr>
          <w:r>
            <w:rPr>
              <w:lang w:bidi="en-GB"/>
            </w:rPr>
            <w:t>Awards and Acknowledgements</w:t>
          </w:r>
        </w:p>
      </w:docPartBody>
    </w:docPart>
    <w:docPart>
      <w:docPartPr>
        <w:name w:val="5E53285F886F8749B4FF76DD1CEE8B50"/>
        <w:category>
          <w:name w:val="General"/>
          <w:gallery w:val="placeholder"/>
        </w:category>
        <w:types>
          <w:type w:val="bbPlcHdr"/>
        </w:types>
        <w:behaviors>
          <w:behavior w:val="content"/>
        </w:behaviors>
        <w:guid w:val="{BAB503F8-3742-3344-B628-A5EA50F3C186}"/>
      </w:docPartPr>
      <w:docPartBody>
        <w:p w:rsidR="00CD5073" w:rsidRDefault="00CD5073">
          <w:pPr>
            <w:pStyle w:val="5E53285F886F8749B4FF76DD1CEE8B50"/>
          </w:pPr>
          <w:r>
            <w:rPr>
              <w:lang w:bidi="en-GB"/>
            </w:rPr>
            <w:t>Type of Award/Award Description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73"/>
    <w:rsid w:val="008D3CE8"/>
    <w:rsid w:val="00CD5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64F4EA4FC879498265018714858281">
    <w:name w:val="BE64F4EA4FC879498265018714858281"/>
  </w:style>
  <w:style w:type="paragraph" w:customStyle="1" w:styleId="0876AFAC2DCBA4489502C190E0181CFB">
    <w:name w:val="0876AFAC2DCBA4489502C190E0181CFB"/>
  </w:style>
  <w:style w:type="paragraph" w:customStyle="1" w:styleId="43D9A3F28D86CF4F982088DC610F0B01">
    <w:name w:val="43D9A3F28D86CF4F982088DC610F0B01"/>
  </w:style>
  <w:style w:type="paragraph" w:customStyle="1" w:styleId="2B12F76BD4B8F149A519DAEA1EB6C164">
    <w:name w:val="2B12F76BD4B8F149A519DAEA1EB6C164"/>
  </w:style>
  <w:style w:type="paragraph" w:customStyle="1" w:styleId="258DE067B77D7B4F9B753044694DBF9A">
    <w:name w:val="258DE067B77D7B4F9B753044694DBF9A"/>
  </w:style>
  <w:style w:type="paragraph" w:customStyle="1" w:styleId="AB2C7ADD3492014183859E8CD19598C1">
    <w:name w:val="AB2C7ADD3492014183859E8CD19598C1"/>
  </w:style>
  <w:style w:type="paragraph" w:customStyle="1" w:styleId="F4268C2B28F8C34080E458F19C16A3F1">
    <w:name w:val="F4268C2B28F8C34080E458F19C16A3F1"/>
  </w:style>
  <w:style w:type="paragraph" w:customStyle="1" w:styleId="05C31E56B17DCA4CB92D44C4E2034431">
    <w:name w:val="05C31E56B17DCA4CB92D44C4E2034431"/>
  </w:style>
  <w:style w:type="paragraph" w:customStyle="1" w:styleId="815EA2BDB3938F4C8F14A7443B5191A7">
    <w:name w:val="815EA2BDB3938F4C8F14A7443B5191A7"/>
  </w:style>
  <w:style w:type="paragraph" w:customStyle="1" w:styleId="BD1545A1F35C0F4FBA7490F948DDA343">
    <w:name w:val="BD1545A1F35C0F4FBA7490F948DDA343"/>
  </w:style>
  <w:style w:type="paragraph" w:customStyle="1" w:styleId="A67BBB072595DF42BF3EAE8B14623731">
    <w:name w:val="A67BBB072595DF42BF3EAE8B14623731"/>
  </w:style>
  <w:style w:type="paragraph" w:customStyle="1" w:styleId="72B9C2F826C110478AD6DFE9796C2FD3">
    <w:name w:val="72B9C2F826C110478AD6DFE9796C2FD3"/>
  </w:style>
  <w:style w:type="paragraph" w:customStyle="1" w:styleId="5E53285F886F8749B4FF76DD1CEE8B50">
    <w:name w:val="5E53285F886F8749B4FF76DD1CEE8B50"/>
  </w:style>
  <w:style w:type="paragraph" w:customStyle="1" w:styleId="F0BB6C8B223CB5448093BBB2658A8CC9">
    <w:name w:val="F0BB6C8B223CB5448093BBB2658A8C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Basic Resume.dotx</Template>
  <TotalTime>31</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Lilly Mwila</dc:creator>
  <cp:keywords/>
  <dc:description/>
  <cp:lastModifiedBy>MWILA, LILLY (UG)</cp:lastModifiedBy>
  <cp:revision>1</cp:revision>
  <dcterms:created xsi:type="dcterms:W3CDTF">2025-05-09T17:08:00Z</dcterms:created>
  <dcterms:modified xsi:type="dcterms:W3CDTF">2025-05-09T17:44:00Z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