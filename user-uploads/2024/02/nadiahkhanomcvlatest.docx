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B8D0458" w14:textId="77777777" w:rsidR="00457ADE" w:rsidRPr="002C4D08" w:rsidRDefault="004A1426" w:rsidP="00A3726F">
      <w:pPr>
        <w:spacing w:before="120"/>
        <w:rPr>
          <w:color w:val="043D68"/>
        </w:rPr>
      </w:pPr>
      <w:r w:rsidRPr="002C4D08">
        <w:rPr>
          <w:noProof/>
          <w:color w:val="043D6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E7790C9" wp14:editId="334D2841">
                <wp:simplePos x="0" y="0"/>
                <wp:positionH relativeFrom="page">
                  <wp:align>right</wp:align>
                </wp:positionH>
                <wp:positionV relativeFrom="paragraph">
                  <wp:posOffset>-1851660</wp:posOffset>
                </wp:positionV>
                <wp:extent cx="2842260" cy="14036040"/>
                <wp:effectExtent l="0" t="0" r="0" b="3810"/>
                <wp:wrapNone/>
                <wp:docPr id="182941553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14036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71D05" id="Rectangle 1" o:spid="_x0000_s1026" style="position:absolute;margin-left:172.6pt;margin-top:-145.8pt;width:223.8pt;height:1105.2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" fillcolor="#f1c9f0 [660]" stroked="f" strokeweight="1pt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136B3E" w14:paraId="784A61E2" w14:textId="77777777" w:rsidTr="00AA51F5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4BEC7B69" w14:textId="31E8B03F" w:rsidR="00AB74C5" w:rsidRDefault="004F421B" w:rsidP="00AB74C5">
            <w:pPr>
              <w:pStyle w:val="Title"/>
            </w:pPr>
            <w:r>
              <w:t>Nadiah Khanom</w:t>
            </w:r>
          </w:p>
          <w:p w14:paraId="4A474402" w14:textId="1A2BC4A5" w:rsidR="00AB74C5" w:rsidRPr="00A3726F" w:rsidRDefault="00AB74C5" w:rsidP="00AB74C5">
            <w:pPr>
              <w:pStyle w:val="Subtitle"/>
              <w:rPr>
                <w:lang w:val="de-DE"/>
              </w:rPr>
            </w:pPr>
          </w:p>
        </w:tc>
        <w:tc>
          <w:tcPr>
            <w:tcW w:w="999" w:type="dxa"/>
          </w:tcPr>
          <w:p w14:paraId="2B08EAE7" w14:textId="77777777" w:rsidR="00AB74C5" w:rsidRPr="00A3726F" w:rsidRDefault="00AB74C5" w:rsidP="00084DEB">
            <w:pPr>
              <w:spacing w:before="360"/>
              <w:rPr>
                <w:color w:val="043D68"/>
                <w:lang w:val="de-DE"/>
              </w:rPr>
            </w:pPr>
          </w:p>
        </w:tc>
        <w:tc>
          <w:tcPr>
            <w:tcW w:w="3411" w:type="dxa"/>
          </w:tcPr>
          <w:p w14:paraId="10286228" w14:textId="77777777" w:rsidR="00AB74C5" w:rsidRPr="00A3726F" w:rsidRDefault="00AB74C5" w:rsidP="00084DEB">
            <w:pPr>
              <w:rPr>
                <w:color w:val="043D68"/>
                <w:szCs w:val="20"/>
                <w:lang w:val="de-DE"/>
              </w:rPr>
            </w:pPr>
          </w:p>
        </w:tc>
      </w:tr>
      <w:tr w:rsidR="00676B73" w:rsidRPr="002C4D08" w14:paraId="31ADDC67" w14:textId="77777777" w:rsidTr="00AA51F5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589A14A2" w14:textId="77777777" w:rsidR="00676B73" w:rsidRPr="00A3726F" w:rsidRDefault="00676B73" w:rsidP="00AB74C5">
            <w:pPr>
              <w:pStyle w:val="Subtitle"/>
              <w:rPr>
                <w:lang w:val="de-DE"/>
              </w:rPr>
            </w:pPr>
          </w:p>
          <w:p w14:paraId="2A167CAB" w14:textId="77777777" w:rsidR="00676B73" w:rsidRPr="002C4D08" w:rsidRDefault="00A36915" w:rsidP="00AB74C5">
            <w:pPr>
              <w:pStyle w:val="Subtitle"/>
            </w:pPr>
            <w:sdt>
              <w:sdtPr>
                <w:id w:val="407497110"/>
                <w:placeholder>
                  <w:docPart w:val="78816DA6187E4E77B6F4B78E36F4D995"/>
                </w:placeholder>
                <w:temporary/>
                <w:showingPlcHdr/>
                <w15:appearance w15:val="hidden"/>
              </w:sdtPr>
              <w:sdtEndPr/>
              <w:sdtContent>
                <w:r w:rsidR="00676B73" w:rsidRPr="002C4D08">
                  <w:t>OBJECTIVE</w:t>
                </w:r>
              </w:sdtContent>
            </w:sdt>
          </w:p>
          <w:p w14:paraId="263B9525" w14:textId="08DBB2BC" w:rsidR="00676B73" w:rsidRDefault="004F421B" w:rsidP="00084DEB">
            <w:r>
              <w:t xml:space="preserve">I want to broaden </w:t>
            </w:r>
            <w:r w:rsidR="00295AA7">
              <w:t xml:space="preserve">my current skills, knowledge and experience and help </w:t>
            </w:r>
            <w:r>
              <w:t xml:space="preserve">the organization I work for </w:t>
            </w:r>
            <w:r w:rsidR="00295AA7">
              <w:t>achieve their goals.</w:t>
            </w:r>
          </w:p>
          <w:p w14:paraId="57DDF1B7" w14:textId="77777777" w:rsidR="004F421B" w:rsidRDefault="004F421B" w:rsidP="00084DEB"/>
          <w:p w14:paraId="56D3A5DC" w14:textId="00971572" w:rsidR="004F421B" w:rsidRPr="000E629F" w:rsidRDefault="004F421B" w:rsidP="00084DEB">
            <w:r>
              <w:t>I have worked in the pharmaceutical industry for 5 years as a Pharmacy technician and also have worked in the energy sector &amp; telecommunications sector as a customer service agent.</w:t>
            </w:r>
          </w:p>
        </w:tc>
        <w:tc>
          <w:tcPr>
            <w:tcW w:w="999" w:type="dxa"/>
            <w:vMerge w:val="restart"/>
          </w:tcPr>
          <w:p w14:paraId="108EBBF2" w14:textId="77777777" w:rsidR="00676B73" w:rsidRPr="002C4D08" w:rsidRDefault="00676B73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272ACAEE" w14:textId="77777777" w:rsidR="00676B73" w:rsidRDefault="00A36915" w:rsidP="00676B73">
            <w:pPr>
              <w:pStyle w:val="Subtitle"/>
            </w:pPr>
            <w:sdt>
              <w:sdtPr>
                <w:id w:val="-1704474398"/>
                <w:placeholder>
                  <w:docPart w:val="22439F809BC64039904556DB66BD7740"/>
                </w:placeholder>
                <w:showingPlcHdr/>
                <w15:appearance w15:val="hidden"/>
              </w:sdtPr>
              <w:sdtEndPr/>
              <w:sdtContent>
                <w:r w:rsidR="00676B73" w:rsidRPr="001540E8">
                  <w:t>Contact</w:t>
                </w:r>
              </w:sdtContent>
            </w:sdt>
          </w:p>
          <w:p w14:paraId="2FB7DEF5" w14:textId="40E8E3B2" w:rsidR="00676B73" w:rsidRPr="0099108A" w:rsidRDefault="004F421B" w:rsidP="0099108A">
            <w:pPr>
              <w:pStyle w:val="Heading3"/>
            </w:pPr>
            <w:r>
              <w:t>Nkhanom1994@hotmail.co.uk</w:t>
            </w:r>
          </w:p>
          <w:p w14:paraId="3BF13652" w14:textId="122C9DCD" w:rsidR="0099108A" w:rsidRDefault="00295AA7" w:rsidP="0099108A">
            <w:pPr>
              <w:pStyle w:val="Heading3"/>
            </w:pPr>
            <w:r>
              <w:t>0</w:t>
            </w:r>
            <w:r w:rsidR="004F421B">
              <w:t>7432710205</w:t>
            </w:r>
          </w:p>
          <w:p w14:paraId="29DFEDD5" w14:textId="77777777" w:rsidR="00295AA7" w:rsidRPr="00295AA7" w:rsidRDefault="00295AA7" w:rsidP="00295AA7">
            <w:pPr>
              <w:rPr>
                <w:lang w:val="it-IT"/>
              </w:rPr>
            </w:pPr>
          </w:p>
          <w:p w14:paraId="522533DC" w14:textId="77777777" w:rsidR="00676B73" w:rsidRDefault="00295AA7" w:rsidP="0099108A">
            <w:pPr>
              <w:pStyle w:val="Heading3"/>
            </w:pPr>
            <w:r>
              <w:t>16 Ragley Walk, Rowley regis</w:t>
            </w:r>
          </w:p>
          <w:p w14:paraId="1AF12F3C" w14:textId="2F007DBB" w:rsidR="00295AA7" w:rsidRPr="00295AA7" w:rsidRDefault="00295AA7" w:rsidP="00295AA7">
            <w:pPr>
              <w:rPr>
                <w:lang w:val="it-IT"/>
              </w:rPr>
            </w:pPr>
            <w:r>
              <w:rPr>
                <w:lang w:val="it-IT"/>
              </w:rPr>
              <w:t>B65 9NT</w:t>
            </w:r>
          </w:p>
        </w:tc>
      </w:tr>
      <w:tr w:rsidR="00676B73" w:rsidRPr="002C4D08" w14:paraId="3252FB4B" w14:textId="77777777" w:rsidTr="00351FDF">
        <w:trPr>
          <w:trHeight w:val="9792"/>
        </w:trPr>
        <w:tc>
          <w:tcPr>
            <w:tcW w:w="6390" w:type="dxa"/>
          </w:tcPr>
          <w:p w14:paraId="75ED1975" w14:textId="77777777" w:rsidR="00676B73" w:rsidRDefault="00605BCE" w:rsidP="00A3726F">
            <w:pPr>
              <w:pStyle w:val="Subtitle"/>
              <w:spacing w:after="360"/>
            </w:pPr>
            <w:r>
              <w:rPr>
                <w:noProof/>
                <w:lang w:val="en-AU" w:eastAsia="en-AU"/>
              </w:rPr>
              <w:lastRenderedPageBreak/>
              <mc:AlternateContent>
                <mc:Choice Requires="wps">
                  <w:drawing>
                    <wp:inline distT="0" distB="0" distL="0" distR="0" wp14:anchorId="64FEDFD5" wp14:editId="20DDEDC2">
                      <wp:extent cx="1609090" cy="0"/>
                      <wp:effectExtent l="0" t="0" r="0" b="0"/>
                      <wp:docPr id="1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3FF6FA" id="Straight Connector 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D839241" w14:textId="13394C6D" w:rsidR="00A3726F" w:rsidRDefault="00A36915" w:rsidP="00AF7C77">
            <w:pPr>
              <w:pStyle w:val="Subtitle"/>
            </w:pPr>
            <w:sdt>
              <w:sdtPr>
                <w:id w:val="1696962928"/>
                <w:placeholder>
                  <w:docPart w:val="B04FCE26A0F34F93BA9A4887E61991D8"/>
                </w:placeholder>
                <w:temporary/>
                <w:showingPlcHdr/>
                <w15:appearance w15:val="hidden"/>
              </w:sdtPr>
              <w:sdtEndPr/>
              <w:sdtContent>
                <w:r w:rsidR="00AA51F5" w:rsidRPr="00CF2BE7">
                  <w:t>Experience</w:t>
                </w:r>
              </w:sdtContent>
            </w:sdt>
          </w:p>
          <w:p w14:paraId="186EC167" w14:textId="327F597E" w:rsidR="00295AA7" w:rsidRPr="00A3726F" w:rsidRDefault="000708B6" w:rsidP="00295AA7">
            <w:pPr>
              <w:pStyle w:val="Heading1"/>
            </w:pPr>
            <w:r>
              <w:t>APPRENTICE –</w:t>
            </w:r>
            <w:r w:rsidR="00295AA7">
              <w:t xml:space="preserve"> </w:t>
            </w:r>
            <w:r w:rsidR="004F421B">
              <w:t xml:space="preserve">Pharmacy Local </w:t>
            </w:r>
          </w:p>
          <w:p w14:paraId="6BFE4B6E" w14:textId="6026AD9F" w:rsidR="00295AA7" w:rsidRPr="00AA51F5" w:rsidRDefault="006B12FB" w:rsidP="00295AA7">
            <w:pPr>
              <w:pStyle w:val="Heading2"/>
            </w:pPr>
            <w:r>
              <w:t>June 2013</w:t>
            </w:r>
            <w:r w:rsidR="00295AA7">
              <w:t xml:space="preserve"> – </w:t>
            </w:r>
            <w:r w:rsidR="000F1155">
              <w:t>December 2015</w:t>
            </w:r>
          </w:p>
          <w:p w14:paraId="40BB3A26" w14:textId="342DA9ED" w:rsidR="000708B6" w:rsidRDefault="000708B6" w:rsidP="006B12FB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Completed advanced apprenticeship in </w:t>
            </w:r>
            <w:r w:rsidR="006B12FB">
              <w:rPr>
                <w:color w:val="auto"/>
                <w:szCs w:val="20"/>
              </w:rPr>
              <w:t xml:space="preserve">Health - Pharmacy services. </w:t>
            </w:r>
          </w:p>
          <w:p w14:paraId="56DCC88E" w14:textId="6F06D928" w:rsidR="006B12FB" w:rsidRDefault="006B12FB" w:rsidP="006B12FB">
            <w:pPr>
              <w:rPr>
                <w:color w:val="auto"/>
                <w:szCs w:val="20"/>
              </w:rPr>
            </w:pPr>
          </w:p>
          <w:p w14:paraId="23FE2BFE" w14:textId="77777777" w:rsidR="006B12FB" w:rsidRDefault="006B12FB" w:rsidP="006B12FB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As an apprentice I attended college 1 day a week and worked in Pharmacy Local 4 days, during this period I learnt different types of medication and the purpose of their use, time life of a drug and potency of it. I learnt how to make sub cutaneous drugs.</w:t>
            </w:r>
          </w:p>
          <w:p w14:paraId="07BD992B" w14:textId="77777777" w:rsidR="006B12FB" w:rsidRDefault="006B12FB" w:rsidP="006B12FB">
            <w:pPr>
              <w:rPr>
                <w:color w:val="auto"/>
                <w:szCs w:val="20"/>
              </w:rPr>
            </w:pPr>
          </w:p>
          <w:p w14:paraId="3C0E96DF" w14:textId="02D6E2DC" w:rsidR="00DE2402" w:rsidRDefault="006B12FB" w:rsidP="00351FDF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During my 4 days at on the job training I handle prescription queries, dealt with stock, dealt with customers both face to face and over the phone. I learnt how to order prescriptions and dispense drugs accurately.  </w:t>
            </w:r>
          </w:p>
          <w:p w14:paraId="08C9CD7E" w14:textId="77777777" w:rsidR="006B12FB" w:rsidRDefault="006B12FB" w:rsidP="00351FDF">
            <w:pPr>
              <w:rPr>
                <w:color w:val="auto"/>
                <w:szCs w:val="20"/>
              </w:rPr>
            </w:pPr>
          </w:p>
          <w:p w14:paraId="7D05B31A" w14:textId="035E5303" w:rsidR="006B12FB" w:rsidRPr="00A3726F" w:rsidRDefault="006B12FB" w:rsidP="006B12FB">
            <w:pPr>
              <w:pStyle w:val="Heading1"/>
            </w:pPr>
            <w:r>
              <w:t xml:space="preserve">Pharmacy Local – </w:t>
            </w:r>
            <w:r w:rsidR="00E16FE3">
              <w:t>registered</w:t>
            </w:r>
            <w:r>
              <w:t xml:space="preserve"> Pharmacy techn</w:t>
            </w:r>
            <w:r w:rsidR="00AF7C77">
              <w:t>ician (internet Pharmacy)</w:t>
            </w:r>
            <w:r w:rsidR="000F1155">
              <w:t xml:space="preserve"> CApehill, Smethwick</w:t>
            </w:r>
          </w:p>
          <w:p w14:paraId="5EB4F9FC" w14:textId="60779902" w:rsidR="006B12FB" w:rsidRPr="00AA51F5" w:rsidRDefault="00AF7C77" w:rsidP="006B12FB">
            <w:pPr>
              <w:pStyle w:val="Heading2"/>
            </w:pPr>
            <w:r>
              <w:t>January 2016</w:t>
            </w:r>
            <w:r w:rsidR="006B12FB">
              <w:t xml:space="preserve"> – </w:t>
            </w:r>
            <w:r>
              <w:t>December 2016</w:t>
            </w:r>
          </w:p>
          <w:p w14:paraId="7184FBC9" w14:textId="27F73406" w:rsidR="00AF7C77" w:rsidRDefault="00AF7C77" w:rsidP="006B12FB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 was responsible for dispensing drugs ensuring the right strength, correct drugs and quantity were administered, I was identifying prescription queries and liaising with Doctor’s and patients.</w:t>
            </w:r>
          </w:p>
          <w:p w14:paraId="6298BAEC" w14:textId="6904A042" w:rsidR="00AF7C77" w:rsidRDefault="00AF7C77" w:rsidP="006B12FB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 </w:t>
            </w:r>
          </w:p>
          <w:p w14:paraId="45344F66" w14:textId="18359EEF" w:rsidR="006B12FB" w:rsidRDefault="00AF7C77" w:rsidP="006B12FB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 also handled stock levels ensuring that they were in date and ordered in time. ordering prescriptions on a weekly basis whilst dealing with patient queries and surgery queries.</w:t>
            </w:r>
          </w:p>
          <w:p w14:paraId="5C1EE62D" w14:textId="287144C2" w:rsidR="00AF7C77" w:rsidRDefault="00AF7C77" w:rsidP="006B12FB">
            <w:pPr>
              <w:rPr>
                <w:color w:val="auto"/>
                <w:szCs w:val="20"/>
              </w:rPr>
            </w:pPr>
          </w:p>
          <w:p w14:paraId="1C679C59" w14:textId="1B5AF495" w:rsidR="00AF7C77" w:rsidRDefault="000F1155" w:rsidP="006B12FB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I was also responsible for organizing deliveries to ensure efficiency  </w:t>
            </w:r>
          </w:p>
          <w:p w14:paraId="6175D752" w14:textId="00D25FC0" w:rsidR="00AF7C77" w:rsidRDefault="00AF7C77" w:rsidP="006B12FB">
            <w:pPr>
              <w:rPr>
                <w:color w:val="auto"/>
                <w:szCs w:val="20"/>
              </w:rPr>
            </w:pPr>
          </w:p>
          <w:p w14:paraId="21AFFF00" w14:textId="77777777" w:rsidR="00AF7C77" w:rsidRDefault="00AF7C77" w:rsidP="006B12FB">
            <w:pPr>
              <w:rPr>
                <w:color w:val="auto"/>
                <w:szCs w:val="20"/>
              </w:rPr>
            </w:pPr>
          </w:p>
          <w:p w14:paraId="2E827FAA" w14:textId="4B4EDA51" w:rsidR="00DE2402" w:rsidRDefault="00DE2402" w:rsidP="00351FDF"/>
          <w:p w14:paraId="189BB7D2" w14:textId="5525F0B8" w:rsidR="00DE2402" w:rsidRDefault="00DE2402" w:rsidP="00351FDF">
            <w:r>
              <w:t xml:space="preserve">                                       Page 1 of 2</w:t>
            </w:r>
          </w:p>
          <w:p w14:paraId="48DAFC3B" w14:textId="6D45178A" w:rsidR="000F1155" w:rsidRPr="000F1155" w:rsidRDefault="000F1155" w:rsidP="000F1155">
            <w:pPr>
              <w:pStyle w:val="Heading1"/>
            </w:pPr>
            <w:r>
              <w:t xml:space="preserve">Vicarage Pharmacy – </w:t>
            </w:r>
            <w:r w:rsidR="00E16FE3">
              <w:t>Registered</w:t>
            </w:r>
            <w:r>
              <w:t xml:space="preserve"> Pharmacy Technician (otc Pharmacy) Westbromwich </w:t>
            </w:r>
          </w:p>
          <w:p w14:paraId="69DB6801" w14:textId="09FBFF72" w:rsidR="000708B6" w:rsidRPr="00AA51F5" w:rsidRDefault="000708B6" w:rsidP="000708B6">
            <w:pPr>
              <w:pStyle w:val="Heading2"/>
            </w:pPr>
            <w:r>
              <w:t>Jan 201</w:t>
            </w:r>
            <w:r w:rsidR="000F1155">
              <w:t>7</w:t>
            </w:r>
            <w:r>
              <w:t xml:space="preserve"> – Jul 20</w:t>
            </w:r>
            <w:r w:rsidR="000F1155">
              <w:t>18</w:t>
            </w:r>
          </w:p>
          <w:p w14:paraId="17E40C21" w14:textId="3C39D6DE" w:rsidR="005B6872" w:rsidRDefault="000F1155" w:rsidP="000708B6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 administered drugs face to face over the counter to patients and dispensing prescriptions prescribed by the doctors.</w:t>
            </w:r>
          </w:p>
          <w:p w14:paraId="11F4D96B" w14:textId="79459E62" w:rsidR="000F1155" w:rsidRDefault="000F1155" w:rsidP="000708B6">
            <w:pPr>
              <w:rPr>
                <w:color w:val="auto"/>
                <w:szCs w:val="20"/>
              </w:rPr>
            </w:pPr>
          </w:p>
          <w:p w14:paraId="7ED9FE7F" w14:textId="49E1C028" w:rsidR="000F1155" w:rsidRDefault="000F1155" w:rsidP="000708B6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 was responsible for ensuring that the correct drugs</w:t>
            </w:r>
            <w:r w:rsidR="00CA2CFE">
              <w:rPr>
                <w:color w:val="auto"/>
                <w:szCs w:val="20"/>
              </w:rPr>
              <w:t xml:space="preserve">, </w:t>
            </w:r>
            <w:r>
              <w:rPr>
                <w:color w:val="auto"/>
                <w:szCs w:val="20"/>
              </w:rPr>
              <w:t xml:space="preserve">quantity </w:t>
            </w:r>
            <w:r w:rsidR="00CA2CFE">
              <w:rPr>
                <w:color w:val="auto"/>
                <w:szCs w:val="20"/>
              </w:rPr>
              <w:t xml:space="preserve">and strength </w:t>
            </w:r>
            <w:r>
              <w:rPr>
                <w:color w:val="auto"/>
                <w:szCs w:val="20"/>
              </w:rPr>
              <w:t>were dispensed</w:t>
            </w:r>
            <w:r w:rsidR="00CA2CFE">
              <w:rPr>
                <w:color w:val="auto"/>
                <w:szCs w:val="20"/>
              </w:rPr>
              <w:t xml:space="preserve"> to the patients.</w:t>
            </w:r>
          </w:p>
          <w:p w14:paraId="32F54CDF" w14:textId="01CD14B5" w:rsidR="000F1155" w:rsidRDefault="000F1155" w:rsidP="000708B6">
            <w:pPr>
              <w:rPr>
                <w:color w:val="auto"/>
                <w:szCs w:val="20"/>
              </w:rPr>
            </w:pPr>
          </w:p>
          <w:p w14:paraId="33A00E2A" w14:textId="1046A14A" w:rsidR="00CA2CFE" w:rsidRDefault="00CA2CFE" w:rsidP="000708B6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 handled stock levels making sure they are in date and ordered medication and any low stocked items on the Pharmacy front.</w:t>
            </w:r>
          </w:p>
          <w:p w14:paraId="00A63C6C" w14:textId="7C801C9F" w:rsidR="00CA2CFE" w:rsidRDefault="00CA2CFE" w:rsidP="000708B6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On a daily basis I ordered prescriptions whilst dealing with both patient and surgery queries.</w:t>
            </w:r>
          </w:p>
          <w:p w14:paraId="59D6F88C" w14:textId="77777777" w:rsidR="00CA2CFE" w:rsidRDefault="00CA2CFE" w:rsidP="000708B6">
            <w:pPr>
              <w:rPr>
                <w:color w:val="auto"/>
                <w:szCs w:val="20"/>
              </w:rPr>
            </w:pPr>
          </w:p>
          <w:p w14:paraId="79F3B3F0" w14:textId="09DD664A" w:rsidR="000F1155" w:rsidRDefault="000F1155" w:rsidP="000F1155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 also shadowed the pharmacist whilst issuing controlled drugs.</w:t>
            </w:r>
          </w:p>
          <w:p w14:paraId="0DA9DA9C" w14:textId="77777777" w:rsidR="00CA2CFE" w:rsidRDefault="00CA2CFE" w:rsidP="000F1155">
            <w:pPr>
              <w:rPr>
                <w:color w:val="auto"/>
                <w:szCs w:val="20"/>
              </w:rPr>
            </w:pPr>
          </w:p>
          <w:p w14:paraId="6A27B54B" w14:textId="1062DE4F" w:rsidR="00CA2CFE" w:rsidRDefault="00CA2CFE" w:rsidP="000F1155">
            <w:pPr>
              <w:rPr>
                <w:color w:val="auto"/>
                <w:szCs w:val="20"/>
              </w:rPr>
            </w:pPr>
          </w:p>
          <w:p w14:paraId="1436C913" w14:textId="7F622047" w:rsidR="00CA2CFE" w:rsidRPr="000F1155" w:rsidRDefault="00CA2CFE" w:rsidP="00CA2CFE">
            <w:pPr>
              <w:pStyle w:val="Heading1"/>
            </w:pPr>
            <w:r>
              <w:t>Utility Warehouse – as a remote PArtner (Customer &amp; sales)</w:t>
            </w:r>
          </w:p>
          <w:p w14:paraId="14CCA4DD" w14:textId="14CAF895" w:rsidR="00CA2CFE" w:rsidRPr="00AA51F5" w:rsidRDefault="00CA2CFE" w:rsidP="00CA2CFE">
            <w:pPr>
              <w:pStyle w:val="Heading2"/>
            </w:pPr>
            <w:r>
              <w:t xml:space="preserve">August 2023 – ongoing </w:t>
            </w:r>
          </w:p>
          <w:p w14:paraId="3BF72AEE" w14:textId="77777777" w:rsidR="00CA2CFE" w:rsidRDefault="00CA2CFE" w:rsidP="000F1155">
            <w:pPr>
              <w:rPr>
                <w:color w:val="auto"/>
                <w:szCs w:val="20"/>
              </w:rPr>
            </w:pPr>
          </w:p>
          <w:p w14:paraId="282DA3DA" w14:textId="6542A533" w:rsidR="000F1155" w:rsidRDefault="00CA2CFE" w:rsidP="000708B6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As a partner for Utility Warehouse a multi service provider I sold services such as Energy, Broadband &amp; mobile sims and a few insurance deals like boiler &amp; home cover and income protector.</w:t>
            </w:r>
          </w:p>
          <w:p w14:paraId="48C87450" w14:textId="4D22F249" w:rsidR="00CA2CFE" w:rsidRDefault="00CA2CFE" w:rsidP="000708B6">
            <w:pPr>
              <w:rPr>
                <w:color w:val="auto"/>
                <w:szCs w:val="20"/>
              </w:rPr>
            </w:pPr>
          </w:p>
          <w:p w14:paraId="50B5B076" w14:textId="6E67F678" w:rsidR="00CA2CFE" w:rsidRPr="00351FDF" w:rsidRDefault="00CA2CFE" w:rsidP="000708B6">
            <w:r>
              <w:rPr>
                <w:color w:val="auto"/>
                <w:szCs w:val="20"/>
              </w:rPr>
              <w:t>Being a partner, I was self-employed and had to deal with customers remotely and face to face. I had to handle customer queries with my partner services team this included cancelation’s, add On’s</w:t>
            </w:r>
            <w:r w:rsidR="00E16FE3">
              <w:rPr>
                <w:color w:val="auto"/>
                <w:szCs w:val="20"/>
              </w:rPr>
              <w:t xml:space="preserve"> and any objections raised during the switch from previous suppliers.</w:t>
            </w:r>
          </w:p>
          <w:p w14:paraId="63307500" w14:textId="77777777" w:rsidR="00DE2402" w:rsidRDefault="00DE2402" w:rsidP="00351FDF">
            <w:pPr>
              <w:rPr>
                <w:color w:val="043D68"/>
              </w:rPr>
            </w:pPr>
          </w:p>
          <w:p w14:paraId="00BD2757" w14:textId="2BC6E284" w:rsidR="00DE2402" w:rsidRPr="00551C51" w:rsidRDefault="00DE2402" w:rsidP="00DE2402">
            <w:pPr>
              <w:pStyle w:val="BodyText"/>
              <w:rPr>
                <w:rFonts w:asciiTheme="majorHAnsi" w:hAnsiTheme="majorHAnsi"/>
              </w:rPr>
            </w:pPr>
            <w:r w:rsidRPr="00551C51">
              <w:rPr>
                <w:rFonts w:asciiTheme="majorHAnsi" w:hAnsiTheme="majorHAnsi"/>
              </w:rPr>
              <w:t>.</w:t>
            </w:r>
          </w:p>
          <w:p w14:paraId="64A32610" w14:textId="2BE74AE1" w:rsidR="00DE2402" w:rsidRPr="00676B73" w:rsidRDefault="00DE2402" w:rsidP="00351FDF">
            <w:pPr>
              <w:rPr>
                <w:color w:val="043D68"/>
              </w:rPr>
            </w:pPr>
          </w:p>
        </w:tc>
        <w:tc>
          <w:tcPr>
            <w:tcW w:w="999" w:type="dxa"/>
            <w:vMerge/>
          </w:tcPr>
          <w:p w14:paraId="61F812BF" w14:textId="77777777" w:rsidR="00676B73" w:rsidRPr="002C4D08" w:rsidRDefault="00676B73" w:rsidP="00084DEB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04F4088D" w14:textId="77777777" w:rsidR="00676B73" w:rsidRDefault="00605BCE" w:rsidP="00A3726F">
            <w:pPr>
              <w:pStyle w:val="Subtitle"/>
              <w:spacing w:after="36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CF6FD38" wp14:editId="2A5D5411">
                      <wp:extent cx="1609090" cy="0"/>
                      <wp:effectExtent l="0" t="0" r="0" b="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C1EE904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0F8B090" w14:textId="77777777" w:rsidR="00A3726F" w:rsidRDefault="00A36915" w:rsidP="00A3726F">
            <w:pPr>
              <w:pStyle w:val="Subtitle"/>
            </w:pPr>
            <w:sdt>
              <w:sdtPr>
                <w:id w:val="-609588387"/>
                <w:placeholder>
                  <w:docPart w:val="BDF0111B6D784AFDAF620D2E9DC50BD0"/>
                </w:placeholder>
                <w:temporary/>
                <w:showingPlcHdr/>
                <w15:appearance w15:val="hidden"/>
              </w:sdtPr>
              <w:sdtEndPr/>
              <w:sdtContent>
                <w:r w:rsidR="00A3726F">
                  <w:t>About Me</w:t>
                </w:r>
              </w:sdtContent>
            </w:sdt>
          </w:p>
          <w:p w14:paraId="7F9A45A5" w14:textId="77777777" w:rsidR="00A3726F" w:rsidRPr="00A3726F" w:rsidRDefault="00A3726F" w:rsidP="00A3726F"/>
          <w:p w14:paraId="5C6EDA21" w14:textId="07A756B1" w:rsidR="00351FDF" w:rsidRPr="002B4442" w:rsidRDefault="00A36915" w:rsidP="00136B3E">
            <w:sdt>
              <w:sdtPr>
                <w:id w:val="1203286039"/>
                <w:placeholder>
                  <w:docPart w:val="A86B185381D743FCA352F6D0DAEC73EC"/>
                </w:placeholder>
                <w15:appearance w15:val="hidden"/>
              </w:sdtPr>
              <w:sdtEndPr/>
              <w:sdtContent>
                <w:r w:rsidR="00295AA7">
                  <w:t xml:space="preserve">I am a </w:t>
                </w:r>
                <w:r w:rsidR="00E16FE3">
                  <w:t xml:space="preserve">29-year-old female with 5 years’ experience in the pharmaceutical industry and some experience in customer service / sales in the energy &amp; telecommunications sector. </w:t>
                </w:r>
                <w:r w:rsidR="00295AA7">
                  <w:t xml:space="preserve">I am </w:t>
                </w:r>
                <w:r w:rsidR="00295AA7" w:rsidRPr="00116239">
                  <w:t>keen, hardworking and a reliable individual able to</w:t>
                </w:r>
                <w:r w:rsidR="00295AA7">
                  <w:t xml:space="preserve"> self</w:t>
                </w:r>
                <w:r w:rsidR="00295AA7" w:rsidRPr="00116239">
                  <w:t>-motivate and dir</w:t>
                </w:r>
                <w:r w:rsidR="00295AA7">
                  <w:t>ect talents to meet objectives. A good listener,</w:t>
                </w:r>
                <w:r w:rsidR="00295AA7" w:rsidRPr="00116239">
                  <w:t xml:space="preserve"> </w:t>
                </w:r>
                <w:r w:rsidR="00295AA7">
                  <w:t xml:space="preserve">fast </w:t>
                </w:r>
                <w:r w:rsidR="00295AA7" w:rsidRPr="00116239">
                  <w:t>learner, and able to communicate</w:t>
                </w:r>
                <w:r w:rsidR="00295AA7">
                  <w:t xml:space="preserve"> at all levels</w:t>
                </w:r>
                <w:r w:rsidR="00295AA7" w:rsidRPr="00116239">
                  <w:t xml:space="preserve">. An extremely punctual person and willing to adapt to any job. </w:t>
                </w:r>
                <w:r w:rsidR="00295AA7" w:rsidRPr="00116239">
                  <w:rPr>
                    <w:lang w:eastAsia="ar-SA"/>
                  </w:rPr>
                  <w:t xml:space="preserve">I have a responsible attitude towards work and </w:t>
                </w:r>
                <w:r w:rsidR="00295AA7">
                  <w:rPr>
                    <w:lang w:eastAsia="ar-SA"/>
                  </w:rPr>
                  <w:t>I can work both alone and with others as a team.</w:t>
                </w:r>
              </w:sdtContent>
            </w:sdt>
            <w:r w:rsidR="00136B3E">
              <w:t xml:space="preserve"> </w:t>
            </w:r>
          </w:p>
          <w:p w14:paraId="23B30253" w14:textId="77777777" w:rsidR="00351FDF" w:rsidRDefault="00351FDF" w:rsidP="00676B73"/>
          <w:p w14:paraId="256CF7EE" w14:textId="77777777" w:rsidR="00351FDF" w:rsidRDefault="00351FDF" w:rsidP="00351FDF">
            <w:pPr>
              <w:pStyle w:val="Subtitle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96EDA6E" wp14:editId="0CBE8807">
                      <wp:extent cx="1609090" cy="0"/>
                      <wp:effectExtent l="0" t="0" r="0" b="0"/>
                      <wp:docPr id="3" name="Straight Connector 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3068617" id="Straight Connector 3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60702DC4" w14:textId="77777777" w:rsidR="00351FDF" w:rsidRPr="00E91344" w:rsidRDefault="00351FDF" w:rsidP="00676B73"/>
          <w:p w14:paraId="4A989CE8" w14:textId="77777777" w:rsidR="00351FDF" w:rsidRPr="00351FDF" w:rsidRDefault="00A36915" w:rsidP="00351FDF">
            <w:pPr>
              <w:pStyle w:val="Subtitle"/>
            </w:pPr>
            <w:sdt>
              <w:sdtPr>
                <w:id w:val="-1334530411"/>
                <w:placeholder>
                  <w:docPart w:val="AB744710919E418B873CA0F977E6EF93"/>
                </w:placeholder>
                <w:temporary/>
                <w:showingPlcHdr/>
                <w15:appearance w15:val="hidden"/>
              </w:sdtPr>
              <w:sdtEndPr/>
              <w:sdtContent>
                <w:r w:rsidR="00351FDF" w:rsidRPr="00351FDF">
                  <w:t>EDUCATION</w:t>
                </w:r>
              </w:sdtContent>
            </w:sdt>
          </w:p>
          <w:p w14:paraId="5BC84EEA" w14:textId="77777777" w:rsidR="00351FDF" w:rsidRPr="009B4B3C" w:rsidRDefault="00351FDF" w:rsidP="00E91344"/>
          <w:p w14:paraId="7C119FF2" w14:textId="3C4E9AFF" w:rsidR="00295AA7" w:rsidRPr="00295AA7" w:rsidRDefault="00295AA7" w:rsidP="00295AA7">
            <w:pPr>
              <w:pStyle w:val="CompanyName"/>
              <w:rPr>
                <w:color w:val="000000" w:themeColor="text1"/>
              </w:rPr>
            </w:pPr>
            <w:r w:rsidRPr="00295AA7">
              <w:rPr>
                <w:b/>
                <w:bCs/>
                <w:color w:val="000000" w:themeColor="text1"/>
              </w:rPr>
              <w:t>Sept 200</w:t>
            </w:r>
            <w:r w:rsidR="00E16FE3">
              <w:rPr>
                <w:b/>
                <w:bCs/>
                <w:color w:val="000000" w:themeColor="text1"/>
              </w:rPr>
              <w:t>5</w:t>
            </w:r>
            <w:r w:rsidRPr="00295AA7">
              <w:rPr>
                <w:b/>
                <w:bCs/>
                <w:color w:val="000000" w:themeColor="text1"/>
              </w:rPr>
              <w:t xml:space="preserve"> - June 20</w:t>
            </w:r>
            <w:r w:rsidR="00E16FE3">
              <w:rPr>
                <w:b/>
                <w:bCs/>
                <w:color w:val="000000" w:themeColor="text1"/>
              </w:rPr>
              <w:t>10</w:t>
            </w:r>
            <w:r w:rsidRPr="00295AA7">
              <w:rPr>
                <w:b/>
                <w:bCs/>
                <w:color w:val="000000" w:themeColor="text1"/>
              </w:rPr>
              <w:t xml:space="preserve">   </w:t>
            </w:r>
            <w:proofErr w:type="spellStart"/>
            <w:r w:rsidR="00E16FE3">
              <w:rPr>
                <w:color w:val="000000" w:themeColor="text1"/>
              </w:rPr>
              <w:t>Shireland</w:t>
            </w:r>
            <w:proofErr w:type="spellEnd"/>
            <w:r w:rsidR="00E16FE3">
              <w:rPr>
                <w:color w:val="000000" w:themeColor="text1"/>
              </w:rPr>
              <w:t xml:space="preserve"> Collegiate Academy </w:t>
            </w:r>
            <w:r w:rsidRPr="00295AA7">
              <w:rPr>
                <w:color w:val="000000" w:themeColor="text1"/>
              </w:rPr>
              <w:t>(WM)</w:t>
            </w:r>
          </w:p>
          <w:p w14:paraId="4B3210EE" w14:textId="42202889" w:rsidR="00295AA7" w:rsidRDefault="00295AA7" w:rsidP="00295AA7">
            <w:pPr>
              <w:rPr>
                <w:color w:val="000000" w:themeColor="text1"/>
              </w:rPr>
            </w:pPr>
            <w:r w:rsidRPr="00295AA7">
              <w:rPr>
                <w:b/>
                <w:bCs/>
                <w:color w:val="000000" w:themeColor="text1"/>
              </w:rPr>
              <w:t>Sept 20</w:t>
            </w:r>
            <w:r w:rsidR="00E16FE3">
              <w:rPr>
                <w:b/>
                <w:bCs/>
                <w:color w:val="000000" w:themeColor="text1"/>
              </w:rPr>
              <w:t>13</w:t>
            </w:r>
            <w:r w:rsidRPr="00295AA7">
              <w:rPr>
                <w:b/>
                <w:bCs/>
                <w:color w:val="000000" w:themeColor="text1"/>
              </w:rPr>
              <w:t xml:space="preserve"> </w:t>
            </w:r>
            <w:r w:rsidR="00E16FE3">
              <w:rPr>
                <w:b/>
                <w:bCs/>
                <w:color w:val="000000" w:themeColor="text1"/>
              </w:rPr>
              <w:t>–</w:t>
            </w:r>
            <w:r w:rsidRPr="00295AA7">
              <w:rPr>
                <w:b/>
                <w:bCs/>
                <w:color w:val="000000" w:themeColor="text1"/>
              </w:rPr>
              <w:t xml:space="preserve"> </w:t>
            </w:r>
            <w:r w:rsidR="00E16FE3">
              <w:rPr>
                <w:b/>
                <w:bCs/>
                <w:color w:val="000000" w:themeColor="text1"/>
              </w:rPr>
              <w:t>May 2015</w:t>
            </w:r>
            <w:r w:rsidRPr="00295AA7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E16FE3">
              <w:rPr>
                <w:b/>
                <w:bCs/>
                <w:color w:val="000000" w:themeColor="text1"/>
              </w:rPr>
              <w:t>Sandwell</w:t>
            </w:r>
            <w:proofErr w:type="spellEnd"/>
            <w:r w:rsidR="00E16FE3">
              <w:rPr>
                <w:b/>
                <w:bCs/>
                <w:color w:val="000000" w:themeColor="text1"/>
              </w:rPr>
              <w:t xml:space="preserve"> College </w:t>
            </w:r>
            <w:r w:rsidRPr="00295AA7">
              <w:rPr>
                <w:color w:val="000000" w:themeColor="text1"/>
              </w:rPr>
              <w:t>(WM)</w:t>
            </w:r>
          </w:p>
          <w:p w14:paraId="084122A0" w14:textId="3CB87095" w:rsidR="00351FDF" w:rsidRDefault="00351FDF" w:rsidP="00A3726F">
            <w:pPr>
              <w:pStyle w:val="Subtitle"/>
            </w:pPr>
          </w:p>
          <w:p w14:paraId="0AC3EB29" w14:textId="19212E02" w:rsidR="00E16FE3" w:rsidRDefault="00E16FE3" w:rsidP="00E16FE3"/>
          <w:p w14:paraId="28EEB95A" w14:textId="69497521" w:rsidR="00E16FE3" w:rsidRDefault="00E16FE3" w:rsidP="00E16FE3"/>
          <w:p w14:paraId="421F5F1C" w14:textId="77777777" w:rsidR="00E16FE3" w:rsidRPr="00E16FE3" w:rsidRDefault="00E16FE3" w:rsidP="00E16FE3"/>
          <w:p w14:paraId="45DA11CA" w14:textId="77777777" w:rsidR="00351FDF" w:rsidRPr="00E91344" w:rsidRDefault="00351FDF" w:rsidP="00351FDF"/>
          <w:p w14:paraId="55F6B4C0" w14:textId="15E85409" w:rsidR="005B6872" w:rsidRPr="00C822BF" w:rsidRDefault="00551C51" w:rsidP="005B6872">
            <w:pPr>
              <w:pStyle w:val="Subtitle"/>
            </w:pPr>
            <w:r>
              <w:t>MAin skills</w:t>
            </w:r>
          </w:p>
          <w:p w14:paraId="74810097" w14:textId="77777777" w:rsidR="005B6872" w:rsidRPr="00E91344" w:rsidRDefault="005B6872" w:rsidP="005B6872"/>
          <w:p w14:paraId="14008EB4" w14:textId="7D17D907" w:rsidR="005B6872" w:rsidRDefault="00E16FE3" w:rsidP="005B6872">
            <w:pPr>
              <w:pStyle w:val="Heading3"/>
              <w:numPr>
                <w:ilvl w:val="0"/>
                <w:numId w:val="23"/>
              </w:numPr>
            </w:pPr>
            <w:r>
              <w:t>Customer Service skills</w:t>
            </w:r>
          </w:p>
          <w:p w14:paraId="16EDD59C" w14:textId="77777777" w:rsidR="00E16FE3" w:rsidRPr="00E16FE3" w:rsidRDefault="00E16FE3" w:rsidP="00E16FE3">
            <w:pPr>
              <w:rPr>
                <w:lang w:val="it-IT"/>
              </w:rPr>
            </w:pPr>
          </w:p>
          <w:p w14:paraId="746F4DF4" w14:textId="3835A56B" w:rsidR="005B6872" w:rsidRPr="005B6872" w:rsidRDefault="00E16FE3" w:rsidP="005B6872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>Adminsteration skills</w:t>
            </w:r>
          </w:p>
          <w:p w14:paraId="75B517C2" w14:textId="41EF11D5" w:rsidR="005B6872" w:rsidRDefault="005B6872" w:rsidP="005B6872">
            <w:pPr>
              <w:rPr>
                <w:lang w:val="it-IT"/>
              </w:rPr>
            </w:pPr>
          </w:p>
          <w:p w14:paraId="3F5D6E34" w14:textId="6590F844" w:rsidR="005B6872" w:rsidRDefault="006177F0" w:rsidP="005B6872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>Technical Skills</w:t>
            </w:r>
          </w:p>
          <w:p w14:paraId="62D084BE" w14:textId="77777777" w:rsidR="005B6872" w:rsidRPr="005B6872" w:rsidRDefault="005B6872" w:rsidP="005B6872">
            <w:pPr>
              <w:pStyle w:val="ListParagraph"/>
              <w:rPr>
                <w:lang w:val="it-IT"/>
              </w:rPr>
            </w:pPr>
          </w:p>
          <w:p w14:paraId="2E648F0C" w14:textId="33511F8B" w:rsidR="005B6872" w:rsidRDefault="006177F0" w:rsidP="005B6872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>Inventory managment</w:t>
            </w:r>
          </w:p>
          <w:p w14:paraId="689E6C16" w14:textId="77777777" w:rsidR="00551C51" w:rsidRPr="00551C51" w:rsidRDefault="00551C51" w:rsidP="00551C51">
            <w:pPr>
              <w:pStyle w:val="ListParagraph"/>
              <w:rPr>
                <w:lang w:val="it-IT"/>
              </w:rPr>
            </w:pPr>
          </w:p>
          <w:p w14:paraId="375590BD" w14:textId="76BCCAC5" w:rsidR="00551C51" w:rsidRDefault="006177F0" w:rsidP="005B6872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 xml:space="preserve">Time Managment </w:t>
            </w:r>
          </w:p>
          <w:p w14:paraId="3EFD2265" w14:textId="77777777" w:rsidR="000E629F" w:rsidRPr="000E629F" w:rsidRDefault="000E629F" w:rsidP="000E629F">
            <w:pPr>
              <w:pStyle w:val="ListParagraph"/>
              <w:rPr>
                <w:lang w:val="it-IT"/>
              </w:rPr>
            </w:pPr>
          </w:p>
          <w:p w14:paraId="2A9F5E9B" w14:textId="51F87ED4" w:rsidR="000E629F" w:rsidRDefault="006177F0" w:rsidP="005B6872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>Persuasiveness</w:t>
            </w:r>
          </w:p>
          <w:p w14:paraId="6B430AE3" w14:textId="77777777" w:rsidR="006177F0" w:rsidRPr="006177F0" w:rsidRDefault="006177F0" w:rsidP="006177F0">
            <w:pPr>
              <w:pStyle w:val="ListParagraph"/>
              <w:rPr>
                <w:lang w:val="it-IT"/>
              </w:rPr>
            </w:pPr>
          </w:p>
          <w:p w14:paraId="45265977" w14:textId="5CF88805" w:rsidR="006177F0" w:rsidRDefault="006177F0" w:rsidP="005B6872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 xml:space="preserve">Rapport – building skills </w:t>
            </w:r>
          </w:p>
          <w:p w14:paraId="66D8E164" w14:textId="77777777" w:rsidR="006177F0" w:rsidRPr="006177F0" w:rsidRDefault="006177F0" w:rsidP="006177F0">
            <w:pPr>
              <w:pStyle w:val="ListParagraph"/>
              <w:rPr>
                <w:lang w:val="it-IT"/>
              </w:rPr>
            </w:pPr>
          </w:p>
          <w:p w14:paraId="4586FE5C" w14:textId="69509448" w:rsidR="006177F0" w:rsidRDefault="006177F0" w:rsidP="005B6872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>Customer relationship Management tool skills (CRM &amp; PMR)</w:t>
            </w:r>
          </w:p>
          <w:p w14:paraId="75DBC67D" w14:textId="77777777" w:rsidR="00551C51" w:rsidRPr="00551C51" w:rsidRDefault="00551C51" w:rsidP="00551C51">
            <w:pPr>
              <w:pStyle w:val="ListParagraph"/>
              <w:rPr>
                <w:lang w:val="it-IT"/>
              </w:rPr>
            </w:pPr>
          </w:p>
          <w:p w14:paraId="67F0B2A0" w14:textId="20FE0CE9" w:rsidR="00551C51" w:rsidRPr="00C822BF" w:rsidRDefault="000E629F" w:rsidP="00551C51">
            <w:pPr>
              <w:pStyle w:val="Subtitle"/>
            </w:pPr>
            <w:r>
              <w:t xml:space="preserve">MAin </w:t>
            </w:r>
            <w:r w:rsidR="00551C51">
              <w:t>Qualificitions</w:t>
            </w:r>
          </w:p>
          <w:p w14:paraId="180198A4" w14:textId="77777777" w:rsidR="00551C51" w:rsidRPr="00E91344" w:rsidRDefault="00551C51" w:rsidP="00551C51"/>
          <w:p w14:paraId="1049905E" w14:textId="28C79B48" w:rsidR="00551C51" w:rsidRDefault="006177F0" w:rsidP="00551C51">
            <w:pPr>
              <w:pStyle w:val="Heading3"/>
              <w:numPr>
                <w:ilvl w:val="0"/>
                <w:numId w:val="23"/>
              </w:numPr>
            </w:pPr>
            <w:r>
              <w:t>Advanced apprenticeship in Health – Pharmacy services. March</w:t>
            </w:r>
            <w:r w:rsidR="00551C51">
              <w:t xml:space="preserve"> 20</w:t>
            </w:r>
            <w:r>
              <w:t xml:space="preserve">17 </w:t>
            </w:r>
          </w:p>
          <w:p w14:paraId="71340FE1" w14:textId="11359770" w:rsidR="00551C51" w:rsidRPr="005B6872" w:rsidRDefault="006177F0" w:rsidP="00551C51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>Diploma in Pharmaceutical science – Level 3 february 2017</w:t>
            </w:r>
          </w:p>
          <w:p w14:paraId="7552319B" w14:textId="77777777" w:rsidR="00551C51" w:rsidRDefault="00551C51" w:rsidP="00551C51">
            <w:pPr>
              <w:rPr>
                <w:lang w:val="it-IT"/>
              </w:rPr>
            </w:pPr>
          </w:p>
          <w:p w14:paraId="6D4605B6" w14:textId="543D321E" w:rsidR="00551C51" w:rsidRPr="005B6872" w:rsidRDefault="006177F0" w:rsidP="00551C51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>Pharmacy service skills level 3 NVQ September 2016</w:t>
            </w:r>
          </w:p>
          <w:p w14:paraId="32560171" w14:textId="77777777" w:rsidR="00551C51" w:rsidRDefault="00551C51" w:rsidP="00551C51">
            <w:pPr>
              <w:rPr>
                <w:lang w:val="it-IT"/>
              </w:rPr>
            </w:pPr>
          </w:p>
          <w:p w14:paraId="28821C4D" w14:textId="6D45DDF7" w:rsidR="00551C51" w:rsidRDefault="006177F0" w:rsidP="00551C51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>Mathmatics Grade C GCSE</w:t>
            </w:r>
          </w:p>
          <w:p w14:paraId="22847E0E" w14:textId="77777777" w:rsidR="00551C51" w:rsidRPr="005B6872" w:rsidRDefault="00551C51" w:rsidP="00551C51">
            <w:pPr>
              <w:pStyle w:val="ListParagraph"/>
              <w:rPr>
                <w:lang w:val="it-IT"/>
              </w:rPr>
            </w:pPr>
          </w:p>
          <w:p w14:paraId="4FE4AEE2" w14:textId="0271B648" w:rsidR="00551C51" w:rsidRDefault="006177F0" w:rsidP="00551C51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 xml:space="preserve">English Literature &amp; English Writing Grade </w:t>
            </w:r>
            <w:r w:rsidR="009557A1">
              <w:rPr>
                <w:lang w:val="it-IT"/>
              </w:rPr>
              <w:t>B</w:t>
            </w:r>
            <w:r>
              <w:rPr>
                <w:lang w:val="it-IT"/>
              </w:rPr>
              <w:t xml:space="preserve"> GCSE</w:t>
            </w:r>
          </w:p>
          <w:p w14:paraId="1315FF1A" w14:textId="77777777" w:rsidR="00551C51" w:rsidRPr="00551C51" w:rsidRDefault="00551C51" w:rsidP="00551C51">
            <w:pPr>
              <w:pStyle w:val="ListParagraph"/>
              <w:rPr>
                <w:lang w:val="it-IT"/>
              </w:rPr>
            </w:pPr>
          </w:p>
          <w:p w14:paraId="4DE84A9B" w14:textId="0F2F9458" w:rsidR="00551C51" w:rsidRDefault="006177F0" w:rsidP="00551C51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>Science &amp; Additional Sceince Grade C GCSE</w:t>
            </w:r>
          </w:p>
          <w:p w14:paraId="789532B5" w14:textId="77777777" w:rsidR="000E629F" w:rsidRPr="000E629F" w:rsidRDefault="000E629F" w:rsidP="000E629F">
            <w:pPr>
              <w:pStyle w:val="ListParagraph"/>
              <w:rPr>
                <w:lang w:val="it-IT"/>
              </w:rPr>
            </w:pPr>
          </w:p>
          <w:p w14:paraId="197A016B" w14:textId="5F7C5F9D" w:rsidR="000E629F" w:rsidRDefault="009557A1" w:rsidP="00551C51">
            <w:pPr>
              <w:pStyle w:val="ListParagraph"/>
              <w:numPr>
                <w:ilvl w:val="0"/>
                <w:numId w:val="23"/>
              </w:numPr>
              <w:rPr>
                <w:lang w:val="it-IT"/>
              </w:rPr>
            </w:pPr>
            <w:r>
              <w:rPr>
                <w:lang w:val="it-IT"/>
              </w:rPr>
              <w:t xml:space="preserve">Bengali Language Grade A GCSE </w:t>
            </w:r>
          </w:p>
          <w:p w14:paraId="12DF0876" w14:textId="77777777" w:rsidR="000E629F" w:rsidRPr="000E629F" w:rsidRDefault="000E629F" w:rsidP="000E629F">
            <w:pPr>
              <w:pStyle w:val="ListParagraph"/>
              <w:rPr>
                <w:lang w:val="it-IT"/>
              </w:rPr>
            </w:pPr>
          </w:p>
          <w:p w14:paraId="6383050E" w14:textId="77777777" w:rsidR="00551C51" w:rsidRPr="00E91344" w:rsidRDefault="00551C51" w:rsidP="00551C51"/>
          <w:p w14:paraId="68EF77EA" w14:textId="719F0D1D" w:rsidR="00351FDF" w:rsidRPr="00E332BF" w:rsidRDefault="000E629F" w:rsidP="00351FDF">
            <w:pPr>
              <w:rPr>
                <w:color w:val="F9C7CE" w:themeColor="accent5"/>
              </w:rPr>
            </w:pPr>
            <w:r w:rsidRPr="00E332BF">
              <w:rPr>
                <w:noProof/>
                <w:color w:val="F9C7CE" w:themeColor="accent5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1" layoutInCell="1" allowOverlap="1" wp14:anchorId="52CE0EE5" wp14:editId="6CD26F8B">
                      <wp:simplePos x="0" y="0"/>
                      <wp:positionH relativeFrom="page">
                        <wp:posOffset>-234315</wp:posOffset>
                      </wp:positionH>
                      <wp:positionV relativeFrom="paragraph">
                        <wp:posOffset>-9205595</wp:posOffset>
                      </wp:positionV>
                      <wp:extent cx="2842260" cy="16962120"/>
                      <wp:effectExtent l="0" t="0" r="0" b="0"/>
                      <wp:wrapNone/>
                      <wp:docPr id="5" name="Rectangle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2260" cy="16962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  <a:alpha val="50196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DCA187" id="Rectangle 1" o:spid="_x0000_s1026" style="position:absolute;margin-left:-18.45pt;margin-top:-724.85pt;width:223.8pt;height:1335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" fillcolor="#f1c9f0 [660]" stroked="f" strokeweight="1pt">
                      <v:fill opacity="32896f"/>
                      <w10:wrap anchorx="page"/>
                      <w10:anchorlock/>
                    </v:rect>
                  </w:pict>
                </mc:Fallback>
              </mc:AlternateContent>
            </w:r>
          </w:p>
          <w:p w14:paraId="60C9A1D9" w14:textId="181FF129" w:rsidR="00351FDF" w:rsidRPr="00351FDF" w:rsidRDefault="00351FDF" w:rsidP="00A3726F">
            <w:pPr>
              <w:pStyle w:val="Heading3"/>
            </w:pPr>
          </w:p>
        </w:tc>
      </w:tr>
    </w:tbl>
    <w:p w14:paraId="347F3095" w14:textId="77777777" w:rsidR="00871DB8" w:rsidRPr="002C4D08" w:rsidRDefault="00871DB8" w:rsidP="006D0785">
      <w:pPr>
        <w:rPr>
          <w:color w:val="043D68"/>
        </w:rPr>
      </w:pPr>
    </w:p>
    <w:sectPr w:rsidR="00871DB8" w:rsidRPr="002C4D08" w:rsidSect="00AB74C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AC133" w14:textId="77777777" w:rsidR="00295AA7" w:rsidRDefault="00295AA7" w:rsidP="00AA35A8">
      <w:pPr>
        <w:spacing w:line="240" w:lineRule="auto"/>
      </w:pPr>
      <w:r>
        <w:separator/>
      </w:r>
    </w:p>
  </w:endnote>
  <w:endnote w:type="continuationSeparator" w:id="0">
    <w:p w14:paraId="43BE8EEE" w14:textId="77777777" w:rsidR="00295AA7" w:rsidRDefault="00295AA7" w:rsidP="00AA35A8">
      <w:pPr>
        <w:spacing w:line="240" w:lineRule="auto"/>
      </w:pPr>
      <w:r>
        <w:continuationSeparator/>
      </w:r>
    </w:p>
  </w:endnote>
  <w:endnote w:type="continuationNotice" w:id="1">
    <w:p w14:paraId="0344D0CF" w14:textId="77777777" w:rsidR="00295AA7" w:rsidRDefault="00295AA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A7B95" w14:textId="77777777" w:rsidR="00A36915" w:rsidRDefault="00A369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B7F0A" w14:textId="77777777" w:rsidR="00A36915" w:rsidRDefault="00A369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7E533" w14:textId="77777777" w:rsidR="00A36915" w:rsidRDefault="00A369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9FB37" w14:textId="77777777" w:rsidR="00295AA7" w:rsidRDefault="00295AA7" w:rsidP="00AA35A8">
      <w:pPr>
        <w:spacing w:line="240" w:lineRule="auto"/>
      </w:pPr>
      <w:r>
        <w:separator/>
      </w:r>
    </w:p>
  </w:footnote>
  <w:footnote w:type="continuationSeparator" w:id="0">
    <w:p w14:paraId="49030282" w14:textId="77777777" w:rsidR="00295AA7" w:rsidRDefault="00295AA7" w:rsidP="00AA35A8">
      <w:pPr>
        <w:spacing w:line="240" w:lineRule="auto"/>
      </w:pPr>
      <w:r>
        <w:continuationSeparator/>
      </w:r>
    </w:p>
  </w:footnote>
  <w:footnote w:type="continuationNotice" w:id="1">
    <w:p w14:paraId="4E289AFE" w14:textId="77777777" w:rsidR="00295AA7" w:rsidRDefault="00295AA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A1FE5" w14:textId="77777777" w:rsidR="00A36915" w:rsidRDefault="00A369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2518B" w14:textId="77777777" w:rsidR="00A36915" w:rsidRDefault="00A369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1E805" w14:textId="77777777" w:rsidR="00A36915" w:rsidRDefault="00A369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.4pt;height:14.4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" o:bullet="t">
        <v:imagedata r:id="rId1" o:title=""/>
      </v:shape>
    </w:pict>
  </w:numPicBullet>
  <w:numPicBullet w:numPicBulletId="1">
    <w:pict>
      <v:shape id="_x0000_i1027" type="#_x0000_t75" style="width:13.7pt;height:13.7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144C0"/>
    <w:multiLevelType w:val="hybridMultilevel"/>
    <w:tmpl w:val="3B9097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54299"/>
    <w:multiLevelType w:val="hybridMultilevel"/>
    <w:tmpl w:val="57D26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B0968"/>
    <w:multiLevelType w:val="hybridMultilevel"/>
    <w:tmpl w:val="786C34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9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1"/>
  </w:num>
  <w:num w:numId="2" w16cid:durableId="1633823338">
    <w:abstractNumId w:val="21"/>
  </w:num>
  <w:num w:numId="3" w16cid:durableId="1835339782">
    <w:abstractNumId w:val="12"/>
  </w:num>
  <w:num w:numId="4" w16cid:durableId="879703970">
    <w:abstractNumId w:val="13"/>
  </w:num>
  <w:num w:numId="5" w16cid:durableId="27066385">
    <w:abstractNumId w:val="20"/>
  </w:num>
  <w:num w:numId="6" w16cid:durableId="629288324">
    <w:abstractNumId w:val="17"/>
  </w:num>
  <w:num w:numId="7" w16cid:durableId="2102947809">
    <w:abstractNumId w:val="19"/>
  </w:num>
  <w:num w:numId="8" w16cid:durableId="1044523296">
    <w:abstractNumId w:val="18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  <w:num w:numId="22" w16cid:durableId="1295211252">
    <w:abstractNumId w:val="15"/>
  </w:num>
  <w:num w:numId="23" w16cid:durableId="221451436">
    <w:abstractNumId w:val="16"/>
  </w:num>
  <w:num w:numId="24" w16cid:durableId="1136221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"/>
  <w:removePersonalInformation/>
  <w:removeDateAndTime/>
  <w:displayBackgroundShape/>
  <w:proofState w:spelling="clean"/>
  <w:attachedTemplate r:id="rId1"/>
  <w:stylePaneSortMethod w:val="0000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A7"/>
    <w:rsid w:val="0000752A"/>
    <w:rsid w:val="00016465"/>
    <w:rsid w:val="00033263"/>
    <w:rsid w:val="000334C1"/>
    <w:rsid w:val="000708B6"/>
    <w:rsid w:val="000767C7"/>
    <w:rsid w:val="000873F6"/>
    <w:rsid w:val="000B286F"/>
    <w:rsid w:val="000C2B44"/>
    <w:rsid w:val="000D134B"/>
    <w:rsid w:val="000E629F"/>
    <w:rsid w:val="000F039F"/>
    <w:rsid w:val="000F1155"/>
    <w:rsid w:val="0010041D"/>
    <w:rsid w:val="001125D5"/>
    <w:rsid w:val="00124ED6"/>
    <w:rsid w:val="00136B3E"/>
    <w:rsid w:val="00153576"/>
    <w:rsid w:val="00167789"/>
    <w:rsid w:val="00194704"/>
    <w:rsid w:val="001B160B"/>
    <w:rsid w:val="001D477D"/>
    <w:rsid w:val="001D76FA"/>
    <w:rsid w:val="001D7E46"/>
    <w:rsid w:val="001F2C20"/>
    <w:rsid w:val="00203213"/>
    <w:rsid w:val="002236D5"/>
    <w:rsid w:val="00243756"/>
    <w:rsid w:val="0027193E"/>
    <w:rsid w:val="00284246"/>
    <w:rsid w:val="00295AA7"/>
    <w:rsid w:val="002966D6"/>
    <w:rsid w:val="002A3201"/>
    <w:rsid w:val="002A7891"/>
    <w:rsid w:val="002B51DB"/>
    <w:rsid w:val="002C4D08"/>
    <w:rsid w:val="002C4E0C"/>
    <w:rsid w:val="002C774A"/>
    <w:rsid w:val="002C7C6F"/>
    <w:rsid w:val="002E7306"/>
    <w:rsid w:val="00331DCE"/>
    <w:rsid w:val="00334FEA"/>
    <w:rsid w:val="00351FDF"/>
    <w:rsid w:val="00352A17"/>
    <w:rsid w:val="00357E3C"/>
    <w:rsid w:val="003877F8"/>
    <w:rsid w:val="00391BEA"/>
    <w:rsid w:val="003965A9"/>
    <w:rsid w:val="003B4AEF"/>
    <w:rsid w:val="003B7F92"/>
    <w:rsid w:val="003E2525"/>
    <w:rsid w:val="00415CF3"/>
    <w:rsid w:val="00435BA1"/>
    <w:rsid w:val="00447CA5"/>
    <w:rsid w:val="00453A7B"/>
    <w:rsid w:val="00457ADE"/>
    <w:rsid w:val="00464B92"/>
    <w:rsid w:val="004860D9"/>
    <w:rsid w:val="00490600"/>
    <w:rsid w:val="004909EF"/>
    <w:rsid w:val="004936B2"/>
    <w:rsid w:val="004A1426"/>
    <w:rsid w:val="004A28EA"/>
    <w:rsid w:val="004C1032"/>
    <w:rsid w:val="004F421B"/>
    <w:rsid w:val="00504E47"/>
    <w:rsid w:val="00524297"/>
    <w:rsid w:val="00537559"/>
    <w:rsid w:val="00551C51"/>
    <w:rsid w:val="00574DB0"/>
    <w:rsid w:val="005A1C94"/>
    <w:rsid w:val="005A6F8D"/>
    <w:rsid w:val="005B4861"/>
    <w:rsid w:val="005B6872"/>
    <w:rsid w:val="005E0FB7"/>
    <w:rsid w:val="005F5EF3"/>
    <w:rsid w:val="00605BCE"/>
    <w:rsid w:val="006177F0"/>
    <w:rsid w:val="00626B3C"/>
    <w:rsid w:val="00643F4B"/>
    <w:rsid w:val="00676B73"/>
    <w:rsid w:val="0069541B"/>
    <w:rsid w:val="006A1E18"/>
    <w:rsid w:val="006A37C0"/>
    <w:rsid w:val="006B12FB"/>
    <w:rsid w:val="006C7F5A"/>
    <w:rsid w:val="006D0785"/>
    <w:rsid w:val="00746B0A"/>
    <w:rsid w:val="00752A04"/>
    <w:rsid w:val="0077153E"/>
    <w:rsid w:val="0079001A"/>
    <w:rsid w:val="00791376"/>
    <w:rsid w:val="00791C5D"/>
    <w:rsid w:val="007B4FF4"/>
    <w:rsid w:val="007D7F15"/>
    <w:rsid w:val="007E47A0"/>
    <w:rsid w:val="00822AAD"/>
    <w:rsid w:val="00831977"/>
    <w:rsid w:val="00865D5F"/>
    <w:rsid w:val="00871DB8"/>
    <w:rsid w:val="00887E05"/>
    <w:rsid w:val="008A171A"/>
    <w:rsid w:val="008A32A5"/>
    <w:rsid w:val="008C6FDE"/>
    <w:rsid w:val="008F180B"/>
    <w:rsid w:val="008F48B9"/>
    <w:rsid w:val="008F6BC6"/>
    <w:rsid w:val="009049BC"/>
    <w:rsid w:val="00916960"/>
    <w:rsid w:val="00917064"/>
    <w:rsid w:val="009230A7"/>
    <w:rsid w:val="0094162F"/>
    <w:rsid w:val="009505A7"/>
    <w:rsid w:val="0095501D"/>
    <w:rsid w:val="009557A1"/>
    <w:rsid w:val="00956B80"/>
    <w:rsid w:val="0096304F"/>
    <w:rsid w:val="0099108A"/>
    <w:rsid w:val="009A7F3F"/>
    <w:rsid w:val="009D646A"/>
    <w:rsid w:val="00A20EF6"/>
    <w:rsid w:val="00A36915"/>
    <w:rsid w:val="00A3726F"/>
    <w:rsid w:val="00A379B4"/>
    <w:rsid w:val="00A4248D"/>
    <w:rsid w:val="00A633B0"/>
    <w:rsid w:val="00A718B6"/>
    <w:rsid w:val="00A9291E"/>
    <w:rsid w:val="00AA1166"/>
    <w:rsid w:val="00AA35A8"/>
    <w:rsid w:val="00AA51F5"/>
    <w:rsid w:val="00AA530F"/>
    <w:rsid w:val="00AB3121"/>
    <w:rsid w:val="00AB74C5"/>
    <w:rsid w:val="00AE562D"/>
    <w:rsid w:val="00AE7533"/>
    <w:rsid w:val="00AF7C77"/>
    <w:rsid w:val="00B20F64"/>
    <w:rsid w:val="00B42685"/>
    <w:rsid w:val="00B45879"/>
    <w:rsid w:val="00B535AD"/>
    <w:rsid w:val="00B75292"/>
    <w:rsid w:val="00B8453F"/>
    <w:rsid w:val="00B85473"/>
    <w:rsid w:val="00BE5968"/>
    <w:rsid w:val="00BF7216"/>
    <w:rsid w:val="00C272EB"/>
    <w:rsid w:val="00C62E97"/>
    <w:rsid w:val="00C81645"/>
    <w:rsid w:val="00CA2CFE"/>
    <w:rsid w:val="00CA61BE"/>
    <w:rsid w:val="00CB3E40"/>
    <w:rsid w:val="00CF22B3"/>
    <w:rsid w:val="00D00CD9"/>
    <w:rsid w:val="00D15AAE"/>
    <w:rsid w:val="00D22971"/>
    <w:rsid w:val="00D60B19"/>
    <w:rsid w:val="00D86385"/>
    <w:rsid w:val="00D95726"/>
    <w:rsid w:val="00DA4B7F"/>
    <w:rsid w:val="00DB472D"/>
    <w:rsid w:val="00DD6ECC"/>
    <w:rsid w:val="00DE2402"/>
    <w:rsid w:val="00DE5F88"/>
    <w:rsid w:val="00DF2298"/>
    <w:rsid w:val="00E067BA"/>
    <w:rsid w:val="00E07C52"/>
    <w:rsid w:val="00E16FE3"/>
    <w:rsid w:val="00E26F2A"/>
    <w:rsid w:val="00E332BF"/>
    <w:rsid w:val="00E360EA"/>
    <w:rsid w:val="00E547A9"/>
    <w:rsid w:val="00E570A5"/>
    <w:rsid w:val="00E77096"/>
    <w:rsid w:val="00E91344"/>
    <w:rsid w:val="00EB20A4"/>
    <w:rsid w:val="00EB74E8"/>
    <w:rsid w:val="00EC0F79"/>
    <w:rsid w:val="00ED0A53"/>
    <w:rsid w:val="00EF22EF"/>
    <w:rsid w:val="00F02E99"/>
    <w:rsid w:val="00F055F4"/>
    <w:rsid w:val="00F215B6"/>
    <w:rsid w:val="00F30552"/>
    <w:rsid w:val="00F40BD0"/>
    <w:rsid w:val="00F419C0"/>
    <w:rsid w:val="00F46BDB"/>
    <w:rsid w:val="00F82744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2"/>
    </o:shapelayout>
  </w:shapeDefaults>
  <w:decimalSymbol w:val="."/>
  <w:listSeparator w:val=","/>
  <w14:docId w14:val="079B845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6F"/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paragraph" w:customStyle="1" w:styleId="CompanyName">
    <w:name w:val="Company Name"/>
    <w:basedOn w:val="Normal"/>
    <w:next w:val="Normal"/>
    <w:autoRedefine/>
    <w:rsid w:val="00295AA7"/>
    <w:pPr>
      <w:tabs>
        <w:tab w:val="left" w:pos="2160"/>
        <w:tab w:val="right" w:pos="6480"/>
      </w:tabs>
      <w:spacing w:before="240" w:after="40" w:line="220" w:lineRule="atLeast"/>
    </w:pPr>
    <w:rPr>
      <w:rFonts w:ascii="Arial" w:eastAsia="Times New Roman" w:hAnsi="Arial" w:cs="Times New Roman"/>
      <w:color w:val="auto"/>
      <w:szCs w:val="20"/>
      <w:lang w:val="en-GB"/>
    </w:rPr>
  </w:style>
  <w:style w:type="paragraph" w:styleId="BodyText">
    <w:name w:val="Body Text"/>
    <w:basedOn w:val="Normal"/>
    <w:link w:val="BodyTextChar"/>
    <w:semiHidden/>
    <w:rsid w:val="00DE2402"/>
    <w:pPr>
      <w:spacing w:after="220" w:line="220" w:lineRule="atLeast"/>
      <w:jc w:val="both"/>
    </w:pPr>
    <w:rPr>
      <w:rFonts w:ascii="Arial" w:eastAsia="Times New Roman" w:hAnsi="Arial" w:cs="Times New Roman"/>
      <w:color w:val="auto"/>
      <w:spacing w:val="-5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DE2402"/>
    <w:rPr>
      <w:rFonts w:ascii="Arial" w:eastAsia="Times New Roman" w:hAnsi="Arial" w:cs="Times New Roman"/>
      <w:color w:val="auto"/>
      <w:spacing w:val="-5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18" Type="http://schemas.openxmlformats.org/officeDocument/2006/relationships/glossaryDocument" Target="glossary/document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3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header" Target="header3.xml" /><Relationship Id="rId10" Type="http://schemas.openxmlformats.org/officeDocument/2006/relationships/endnotes" Target="endnotes.xml" /><Relationship Id="rId19" Type="http://schemas.openxmlformats.org/officeDocument/2006/relationships/theme" Target="theme/theme1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2.xml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miah\AppData\Roaming\Microsoft\Templates\Simple%20UIUX%20designer%20resume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816DA6187E4E77B6F4B78E36F4D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4D276-7163-43A8-ADDC-0896436D09FB}"/>
      </w:docPartPr>
      <w:docPartBody>
        <w:p w:rsidR="00B7770B" w:rsidRDefault="00887923">
          <w:pPr>
            <w:pStyle w:val="78816DA6187E4E77B6F4B78E36F4D995"/>
          </w:pPr>
          <w:r w:rsidRPr="002C4D08">
            <w:t>OBJECTIVE</w:t>
          </w:r>
        </w:p>
      </w:docPartBody>
    </w:docPart>
    <w:docPart>
      <w:docPartPr>
        <w:name w:val="22439F809BC64039904556DB66BD7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CC0424-0066-4573-92F6-C0415AEA2BF2}"/>
      </w:docPartPr>
      <w:docPartBody>
        <w:p w:rsidR="00B7770B" w:rsidRDefault="00887923">
          <w:pPr>
            <w:pStyle w:val="22439F809BC64039904556DB66BD7740"/>
          </w:pPr>
          <w:r w:rsidRPr="001540E8">
            <w:t>Contact</w:t>
          </w:r>
        </w:p>
      </w:docPartBody>
    </w:docPart>
    <w:docPart>
      <w:docPartPr>
        <w:name w:val="B04FCE26A0F34F93BA9A4887E6199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B0970-D592-4C8F-AA72-14D5E464538D}"/>
      </w:docPartPr>
      <w:docPartBody>
        <w:p w:rsidR="00B7770B" w:rsidRDefault="00887923">
          <w:pPr>
            <w:pStyle w:val="B04FCE26A0F34F93BA9A4887E61991D8"/>
          </w:pPr>
          <w:r w:rsidRPr="00CF2BE7">
            <w:t>Experience</w:t>
          </w:r>
        </w:p>
      </w:docPartBody>
    </w:docPart>
    <w:docPart>
      <w:docPartPr>
        <w:name w:val="BDF0111B6D784AFDAF620D2E9DC50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35CD5-5181-4106-A75E-A597BE93E3B8}"/>
      </w:docPartPr>
      <w:docPartBody>
        <w:p w:rsidR="00B7770B" w:rsidRDefault="00887923">
          <w:pPr>
            <w:pStyle w:val="BDF0111B6D784AFDAF620D2E9DC50BD0"/>
          </w:pPr>
          <w:r>
            <w:t>About Me</w:t>
          </w:r>
        </w:p>
      </w:docPartBody>
    </w:docPart>
    <w:docPart>
      <w:docPartPr>
        <w:name w:val="A86B185381D743FCA352F6D0DAEC7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A23D7-C0E5-44D3-9EA6-F9C01AAE77BA}"/>
      </w:docPartPr>
      <w:docPartBody>
        <w:p w:rsidR="00B7770B" w:rsidRDefault="00887923">
          <w:pPr>
            <w:pStyle w:val="A86B185381D743FCA352F6D0DAEC73EC"/>
          </w:pPr>
          <w:r w:rsidRPr="00136B3E">
            <w:t>I am passionate about designing digital experiences that are both visually stunning and intuitive, and always strive to create designs that delight and engage users.</w:t>
          </w:r>
        </w:p>
      </w:docPartBody>
    </w:docPart>
    <w:docPart>
      <w:docPartPr>
        <w:name w:val="AB744710919E418B873CA0F977E6E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8CDBB-59C1-4D3B-8B11-4C495D2AFEE9}"/>
      </w:docPartPr>
      <w:docPartBody>
        <w:p w:rsidR="00B7770B" w:rsidRDefault="00887923">
          <w:pPr>
            <w:pStyle w:val="AB744710919E418B873CA0F977E6EF93"/>
          </w:pPr>
          <w:r w:rsidRPr="00351FDF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23"/>
    <w:rsid w:val="00887923"/>
    <w:rsid w:val="00B7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8816DA6187E4E77B6F4B78E36F4D995">
    <w:name w:val="78816DA6187E4E77B6F4B78E36F4D995"/>
  </w:style>
  <w:style w:type="paragraph" w:customStyle="1" w:styleId="22439F809BC64039904556DB66BD7740">
    <w:name w:val="22439F809BC64039904556DB66BD7740"/>
  </w:style>
  <w:style w:type="paragraph" w:customStyle="1" w:styleId="B04FCE26A0F34F93BA9A4887E61991D8">
    <w:name w:val="B04FCE26A0F34F93BA9A4887E61991D8"/>
  </w:style>
  <w:style w:type="paragraph" w:customStyle="1" w:styleId="BDF0111B6D784AFDAF620D2E9DC50BD0">
    <w:name w:val="BDF0111B6D784AFDAF620D2E9DC50BD0"/>
  </w:style>
  <w:style w:type="paragraph" w:customStyle="1" w:styleId="A86B185381D743FCA352F6D0DAEC73EC">
    <w:name w:val="A86B185381D743FCA352F6D0DAEC73EC"/>
  </w:style>
  <w:style w:type="paragraph" w:customStyle="1" w:styleId="AB744710919E418B873CA0F977E6EF93">
    <w:name w:val="AB744710919E418B873CA0F977E6EF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949AC9-09B6-410F-BCB1-38C226FEBCB2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http://schemas.microsoft.com/sharepoint/v3"/>
    <ds:schemaRef ds:uri="71af3243-3dd4-4a8d-8c0d-dd76da1f02a5"/>
    <ds:schemaRef ds:uri="16c05727-aa75-4e4a-9b5f-8a80a1165891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www.w3.org/2000/xmlns/"/>
    <ds:schemaRef ds:uri="http://schemas.microsoft.com/sharepoint/v3"/>
    <ds:schemaRef ds:uri="http://www.w3.org/2001/XMLSchema-instance"/>
    <ds:schemaRef ds:uri="71af3243-3dd4-4a8d-8c0d-dd76da1f02a5"/>
    <ds:schemaRef ds:uri="http://schemas.microsoft.com/office/infopath/2007/PartnerControls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Simple%20UIUX%20designer%20resume.dotx</Template>
  <TotalTime>0</TotalTime>
  <Pages>3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2024-01-07T21:40:00Z</dcterms:created>
  <dcterms:modified xsi:type="dcterms:W3CDTF">2024-01-07T21:40:00Z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